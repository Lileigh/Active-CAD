
<file path=[Content_Types].xml><?xml version="1.0" encoding="utf-8"?>
<Types xmlns="http://schemas.openxmlformats.org/package/2006/content-types">
  <Default Extension="jpeg" ContentType="image/jpeg"/>
  <Default Extension="jpg&amp;ehk=o5GL1Yd5zqDkU1FTi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CBE8" w14:textId="678B546F" w:rsidR="00510A4A" w:rsidRDefault="00B93515" w:rsidP="008541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Installing SOLIDWORKS</w:t>
      </w:r>
    </w:p>
    <w:p w14:paraId="63775BD3" w14:textId="3E99AE9D" w:rsidR="00B93515" w:rsidRDefault="00B93515" w:rsidP="00854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Written by: Alexander Kofman – Fall 2021</w:t>
      </w:r>
    </w:p>
    <w:p w14:paraId="28CC9095" w14:textId="576DB220" w:rsidR="00B93515" w:rsidRDefault="00B93515" w:rsidP="00854198">
      <w:pPr>
        <w:rPr>
          <w:rFonts w:ascii="Times New Roman" w:hAnsi="Times New Roman" w:cs="Times New Roman"/>
          <w:sz w:val="24"/>
          <w:szCs w:val="24"/>
        </w:rPr>
      </w:pPr>
    </w:p>
    <w:p w14:paraId="265757A2" w14:textId="4AA30286" w:rsidR="00B93515" w:rsidRDefault="00B93515" w:rsidP="008541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do not have to connect to any VPNs for this process.</w:t>
      </w:r>
    </w:p>
    <w:p w14:paraId="6AA4BBD9" w14:textId="77777777" w:rsidR="00B93515" w:rsidRPr="00B93515" w:rsidRDefault="00B93515" w:rsidP="00854198">
      <w:pPr>
        <w:rPr>
          <w:rFonts w:ascii="Times New Roman" w:hAnsi="Times New Roman" w:cs="Times New Roman"/>
          <w:sz w:val="24"/>
          <w:szCs w:val="24"/>
        </w:rPr>
      </w:pPr>
    </w:p>
    <w:p w14:paraId="2BDFA3EF" w14:textId="0A20A63A" w:rsidR="00B93515" w:rsidRPr="00B93515" w:rsidRDefault="00B9351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93515">
        <w:rPr>
          <w:rFonts w:ascii="Times New Roman" w:hAnsi="Times New Roman" w:cs="Times New Roman"/>
          <w:sz w:val="24"/>
          <w:szCs w:val="24"/>
        </w:rPr>
        <w:t xml:space="preserve">Navigate to the UW-Madison Campus Software Library at </w:t>
      </w:r>
      <w:hyperlink r:id="rId7" w:history="1">
        <w:r w:rsidRPr="00B93515">
          <w:rPr>
            <w:rStyle w:val="Hyperlink"/>
            <w:rFonts w:ascii="Times New Roman" w:hAnsi="Times New Roman" w:cs="Times New Roman"/>
            <w:sz w:val="24"/>
            <w:szCs w:val="24"/>
          </w:rPr>
          <w:t>https://software.wisc.edu/</w:t>
        </w:r>
      </w:hyperlink>
    </w:p>
    <w:p w14:paraId="2195BFF6" w14:textId="1481DBB5" w:rsidR="00B93515" w:rsidRPr="00B93515" w:rsidRDefault="00B93515" w:rsidP="00B9351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93515">
        <w:rPr>
          <w:rFonts w:ascii="Times New Roman" w:hAnsi="Times New Roman" w:cs="Times New Roman"/>
          <w:sz w:val="24"/>
          <w:szCs w:val="24"/>
        </w:rPr>
        <w:t xml:space="preserve">If you see this screen, click “Login </w:t>
      </w:r>
      <w:proofErr w:type="gramStart"/>
      <w:r w:rsidRPr="00B93515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B93515">
        <w:rPr>
          <w:rFonts w:ascii="Times New Roman" w:hAnsi="Times New Roman" w:cs="Times New Roman"/>
          <w:sz w:val="24"/>
          <w:szCs w:val="24"/>
        </w:rPr>
        <w:t xml:space="preserve"> The Campus Software Library”</w:t>
      </w:r>
    </w:p>
    <w:p w14:paraId="0DB70C5D" w14:textId="54D6708A" w:rsidR="00B93515" w:rsidRPr="00B93515" w:rsidRDefault="00B93515" w:rsidP="00B935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935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4DB55" wp14:editId="7173CC0C">
            <wp:extent cx="4274820" cy="2570372"/>
            <wp:effectExtent l="0" t="0" r="0" b="190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368" cy="25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90F5" w14:textId="77777777" w:rsidR="00B93515" w:rsidRDefault="00B9351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UW-Madison from the list.</w:t>
      </w:r>
    </w:p>
    <w:p w14:paraId="240FE5C9" w14:textId="5B38F274" w:rsidR="00B93515" w:rsidRDefault="00B93515" w:rsidP="00B9351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1CF3A" wp14:editId="6C7E773B">
            <wp:extent cx="4495800" cy="3043791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1370" cy="30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28C1" w14:textId="10005CB2" w:rsidR="00B93515" w:rsidRDefault="00B9351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SolidWorks from the list.</w:t>
      </w:r>
    </w:p>
    <w:p w14:paraId="67D7F297" w14:textId="3954E891" w:rsidR="002950A5" w:rsidRDefault="00B93515" w:rsidP="00B935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1A358" wp14:editId="397D1E4E">
            <wp:extent cx="4297680" cy="4466189"/>
            <wp:effectExtent l="0" t="0" r="762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79" cy="44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D194" w14:textId="77777777" w:rsidR="002950A5" w:rsidRDefault="002950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B935F6" w14:textId="55EF665A" w:rsidR="00B93515" w:rsidRDefault="002950A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Make sure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wisc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is correct in the box, then c</w:t>
      </w:r>
      <w:r w:rsidR="00B93515">
        <w:rPr>
          <w:rFonts w:ascii="Times New Roman" w:hAnsi="Times New Roman" w:cs="Times New Roman"/>
          <w:sz w:val="24"/>
          <w:szCs w:val="24"/>
        </w:rPr>
        <w:t>lick on SolidWorks 2021 at the bottom to download the installer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Do not close this web page yet!</w:t>
      </w:r>
    </w:p>
    <w:p w14:paraId="1790E84E" w14:textId="3A109E97" w:rsidR="00B93515" w:rsidRDefault="00B9351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62A37" wp14:editId="327D5460">
            <wp:extent cx="4682397" cy="492252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76" cy="492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B571" w14:textId="01A18877" w:rsidR="002950A5" w:rsidRDefault="002950A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SolidWorksSetup.exe</w:t>
      </w:r>
    </w:p>
    <w:p w14:paraId="2AA0E2DE" w14:textId="2CFCE3F8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B65AF" wp14:editId="3FBCFF3E">
            <wp:extent cx="5943600" cy="246189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769" w14:textId="77777777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0D4DA2" w14:textId="696C93FA" w:rsidR="00B93515" w:rsidRDefault="002950A5" w:rsidP="00B9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Unzip the files.</w:t>
      </w:r>
    </w:p>
    <w:p w14:paraId="0575BCE9" w14:textId="26193F89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489C2" wp14:editId="618F847E">
            <wp:extent cx="2028825" cy="128285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937" cy="12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3EFD" w14:textId="06E4BD21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468381" w14:textId="77777777" w:rsidR="002950A5" w:rsidRDefault="002950A5" w:rsidP="002950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see a screen that looks like this. You don’t have to restart your computer if you don’t want to.</w:t>
      </w:r>
    </w:p>
    <w:p w14:paraId="7C9FE4D7" w14:textId="3C88B27A" w:rsidR="002950A5" w:rsidRDefault="002950A5" w:rsidP="002950A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6EADB" wp14:editId="32FB78EA">
            <wp:extent cx="4076700" cy="2683442"/>
            <wp:effectExtent l="0" t="0" r="0" b="317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r="1122"/>
                    <a:stretch/>
                  </pic:blipFill>
                  <pic:spPr bwMode="auto">
                    <a:xfrm>
                      <a:off x="0" y="0"/>
                      <a:ext cx="4086802" cy="269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3C6EA" w14:textId="281EEC38" w:rsidR="002950A5" w:rsidRDefault="002950A5" w:rsidP="002950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“Install on this computer”</w:t>
      </w:r>
    </w:p>
    <w:p w14:paraId="4558DA43" w14:textId="59DAC737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3E342" wp14:editId="07EB7B50">
            <wp:extent cx="2800350" cy="2470351"/>
            <wp:effectExtent l="0" t="0" r="0" b="635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977" cy="24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62F8" w14:textId="755228E1" w:rsidR="002950A5" w:rsidRDefault="002950A5" w:rsidP="002950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B69064" w14:textId="74E8C2B0" w:rsidR="002950A5" w:rsidRDefault="002950A5" w:rsidP="002950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the serial number does not auto-populate, copy it down from the download screen shown in Step 4. Don’t check any other boxes</w:t>
      </w:r>
      <w:r w:rsidR="00BC4837">
        <w:rPr>
          <w:rFonts w:ascii="Times New Roman" w:hAnsi="Times New Roman" w:cs="Times New Roman"/>
          <w:sz w:val="24"/>
          <w:szCs w:val="24"/>
        </w:rPr>
        <w:t>, the university license is all covered under the SOLIDWORKS option. You’ll have the option to install these add-ons later in the process.</w:t>
      </w:r>
    </w:p>
    <w:p w14:paraId="6BF72F3B" w14:textId="4E2AC9D9" w:rsidR="002950A5" w:rsidRDefault="002950A5" w:rsidP="00BC483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74039" wp14:editId="6AB21DB6">
            <wp:extent cx="3581400" cy="3156300"/>
            <wp:effectExtent l="0" t="0" r="0" b="635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068" cy="31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661" w14:textId="77777777" w:rsidR="00BC4837" w:rsidRDefault="00BC4837" w:rsidP="00BC4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see this screen if you have SOLIDWORKS currently installed. Choose “Upgrade” to make the process go faster. If you are having serious problems with your installation, choose “create a new installation” for a clean reinstall.</w:t>
      </w:r>
    </w:p>
    <w:p w14:paraId="52F4E397" w14:textId="2F409D7D" w:rsidR="00BC4837" w:rsidRDefault="00BC4837" w:rsidP="00BC483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AA8EE" wp14:editId="7B68053D">
            <wp:extent cx="3933825" cy="3497993"/>
            <wp:effectExtent l="0" t="0" r="0" b="762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043" cy="35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0C02" w14:textId="79E220FA" w:rsidR="00BC4837" w:rsidRDefault="00BC4837" w:rsidP="00BC4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products you will want to install along with the base SOLIDWORKS. You can always re-run this installer to add more products. We recommend the following:</w:t>
      </w:r>
    </w:p>
    <w:p w14:paraId="731809AF" w14:textId="2095918C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</w:p>
    <w:p w14:paraId="24FD61B5" w14:textId="2DA63A65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eDrawings</w:t>
      </w:r>
      <w:proofErr w:type="spellEnd"/>
    </w:p>
    <w:p w14:paraId="5D1B02D7" w14:textId="3D0A84C5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Utilities</w:t>
      </w:r>
    </w:p>
    <w:p w14:paraId="510B144B" w14:textId="1D93AA8C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Simulation</w:t>
      </w:r>
    </w:p>
    <w:p w14:paraId="4502877E" w14:textId="3A230EB3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Motion</w:t>
      </w:r>
    </w:p>
    <w:p w14:paraId="5A61E4E0" w14:textId="240025C4" w:rsidR="00BC4837" w:rsidRDefault="00BC4837" w:rsidP="00BC48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B5A327" w14:textId="1C7FCFEE" w:rsidR="00BC4837" w:rsidRPr="00BC4837" w:rsidRDefault="00BC4837" w:rsidP="00BC483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plan on creating renderings, it will also be useful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Solidworks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Visualize.</w:t>
      </w:r>
    </w:p>
    <w:p w14:paraId="5CE68B5E" w14:textId="5AF3C20A" w:rsidR="00BC4837" w:rsidRDefault="00BC4837" w:rsidP="00BC48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0B011" wp14:editId="55D1C0BD">
            <wp:extent cx="5943600" cy="5273040"/>
            <wp:effectExtent l="0" t="0" r="0" b="381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CDA0" w14:textId="15863150" w:rsidR="00BC4837" w:rsidRPr="00BC4837" w:rsidRDefault="00BC4837" w:rsidP="00BC48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Accept the terms of the license agreement and click Download and Install!</w:t>
      </w:r>
    </w:p>
    <w:sectPr w:rsidR="00BC4837" w:rsidRPr="00BC4837" w:rsidSect="00675F7F">
      <w:headerReference w:type="default" r:id="rId19"/>
      <w:footerReference w:type="default" r:id="rId20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CFA9B" w14:textId="77777777" w:rsidR="00E96934" w:rsidRDefault="00E96934" w:rsidP="00675F7F">
      <w:pPr>
        <w:spacing w:after="0" w:line="240" w:lineRule="auto"/>
      </w:pPr>
      <w:r>
        <w:separator/>
      </w:r>
    </w:p>
  </w:endnote>
  <w:endnote w:type="continuationSeparator" w:id="0">
    <w:p w14:paraId="199A9E95" w14:textId="77777777" w:rsidR="00E96934" w:rsidRDefault="00E96934" w:rsidP="0067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1FE1A" w14:textId="77777777" w:rsidR="00675F7F" w:rsidRDefault="007307F2">
    <w:pPr>
      <w:pStyle w:val="Footer"/>
    </w:pPr>
    <w:r w:rsidRPr="00675F7F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67025A5" wp14:editId="576115A3">
              <wp:simplePos x="0" y="0"/>
              <wp:positionH relativeFrom="column">
                <wp:posOffset>3663850</wp:posOffset>
              </wp:positionH>
              <wp:positionV relativeFrom="paragraph">
                <wp:posOffset>-1009650</wp:posOffset>
              </wp:positionV>
              <wp:extent cx="1068705" cy="1387475"/>
              <wp:effectExtent l="19050" t="19050" r="36195" b="41275"/>
              <wp:wrapNone/>
              <wp:docPr id="2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1068705" cy="1387475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6B95EB" id="Straight Connector 14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5pt,-79.5pt" to="372.6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" strokecolor="white [3212]" strokeweight="4.5pt">
              <v:stroke joinstyle="miter"/>
              <o:lock v:ext="edit" shapetype="f"/>
            </v:line>
          </w:pict>
        </mc:Fallback>
      </mc:AlternateContent>
    </w:r>
    <w:r w:rsidRPr="00675F7F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288013B" wp14:editId="76A4074D">
              <wp:simplePos x="0" y="0"/>
              <wp:positionH relativeFrom="column">
                <wp:posOffset>4614333</wp:posOffset>
              </wp:positionH>
              <wp:positionV relativeFrom="paragraph">
                <wp:posOffset>-374015</wp:posOffset>
              </wp:positionV>
              <wp:extent cx="2600960" cy="345017"/>
              <wp:effectExtent l="0" t="0" r="0" b="0"/>
              <wp:wrapNone/>
              <wp:docPr id="18" name="TextBox 17">
                <a:extLst xmlns:a="http://schemas.openxmlformats.org/drawingml/2006/main">
                  <a:ext uri="{FF2B5EF4-FFF2-40B4-BE49-F238E27FC236}">
                    <a16:creationId xmlns:a16="http://schemas.microsoft.com/office/drawing/2014/main" id="{002317DF-8536-4DA3-AFEA-2957E9DBDC81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0960" cy="345017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2C2F2AA" w14:textId="77777777" w:rsidR="00675F7F" w:rsidRPr="00675F7F" w:rsidRDefault="00675F7F" w:rsidP="00675F7F">
                          <w:pPr>
                            <w:rPr>
                              <w:rFonts w:eastAsia="Microsoft JhengHei Light"/>
                              <w:color w:val="FFFFFF" w:themeColor="background1"/>
                              <w:kern w:val="24"/>
                              <w:sz w:val="32"/>
                              <w:szCs w:val="32"/>
                            </w:rPr>
                          </w:pPr>
                          <w:r w:rsidRPr="00675F7F">
                            <w:rPr>
                              <w:rFonts w:eastAsia="Microsoft JhengHei Light"/>
                              <w:color w:val="FFFFFF" w:themeColor="background1"/>
                              <w:kern w:val="24"/>
                              <w:sz w:val="32"/>
                              <w:szCs w:val="32"/>
                            </w:rPr>
                            <w:t xml:space="preserve">Have Fun – Learn – Win 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88013B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6" type="#_x0000_t202" style="position:absolute;margin-left:363.35pt;margin-top:-29.45pt;width:204.8pt;height:27.1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" filled="f" stroked="f">
              <v:textbox>
                <w:txbxContent>
                  <w:p w14:paraId="32C2F2AA" w14:textId="77777777" w:rsidR="00675F7F" w:rsidRPr="00675F7F" w:rsidRDefault="00675F7F" w:rsidP="00675F7F">
                    <w:pPr>
                      <w:rPr>
                        <w:rFonts w:eastAsia="Microsoft JhengHei Light"/>
                        <w:color w:val="FFFFFF" w:themeColor="background1"/>
                        <w:kern w:val="24"/>
                        <w:sz w:val="32"/>
                        <w:szCs w:val="32"/>
                      </w:rPr>
                    </w:pPr>
                    <w:r w:rsidRPr="00675F7F">
                      <w:rPr>
                        <w:rFonts w:eastAsia="Microsoft JhengHei Light"/>
                        <w:color w:val="FFFFFF" w:themeColor="background1"/>
                        <w:kern w:val="24"/>
                        <w:sz w:val="32"/>
                        <w:szCs w:val="32"/>
                      </w:rPr>
                      <w:t xml:space="preserve">Have Fun – Learn – Win </w:t>
                    </w:r>
                  </w:p>
                </w:txbxContent>
              </v:textbox>
            </v:shap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DB91122" wp14:editId="0FD2F815">
              <wp:simplePos x="0" y="0"/>
              <wp:positionH relativeFrom="column">
                <wp:posOffset>3720306</wp:posOffset>
              </wp:positionH>
              <wp:positionV relativeFrom="paragraph">
                <wp:posOffset>-857885</wp:posOffset>
              </wp:positionV>
              <wp:extent cx="1068705" cy="1387475"/>
              <wp:effectExtent l="19050" t="19050" r="36195" b="41275"/>
              <wp:wrapNone/>
              <wp:docPr id="5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1068705" cy="1387475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2B178F" id="Straight Connector 14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-67.55pt" to="377.1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" strokecolor="white [3212]" strokeweight="4.5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B83EFFB" wp14:editId="7F9A4C6B">
              <wp:simplePos x="0" y="0"/>
              <wp:positionH relativeFrom="column">
                <wp:posOffset>3780790</wp:posOffset>
              </wp:positionH>
              <wp:positionV relativeFrom="paragraph">
                <wp:posOffset>-705485</wp:posOffset>
              </wp:positionV>
              <wp:extent cx="1068976" cy="1387566"/>
              <wp:effectExtent l="19050" t="19050" r="36195" b="41275"/>
              <wp:wrapNone/>
              <wp:docPr id="6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1068976" cy="1387566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67F4C9" id="Straight Connector 1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7pt,-55.55pt" to="381.8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" strokecolor="white [3212]" strokeweight="4.5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D7295B6" wp14:editId="0FE6563D">
              <wp:simplePos x="0" y="0"/>
              <wp:positionH relativeFrom="column">
                <wp:posOffset>-2460171</wp:posOffset>
              </wp:positionH>
              <wp:positionV relativeFrom="paragraph">
                <wp:posOffset>-574856</wp:posOffset>
              </wp:positionV>
              <wp:extent cx="541539" cy="719091"/>
              <wp:effectExtent l="19050" t="19050" r="49530" b="43180"/>
              <wp:wrapNone/>
              <wp:docPr id="15" name="Straight Connector 14">
                <a:extLst xmlns:a="http://schemas.openxmlformats.org/drawingml/2006/main">
                  <a:ext uri="{FF2B5EF4-FFF2-40B4-BE49-F238E27FC236}">
                    <a16:creationId xmlns:a16="http://schemas.microsoft.com/office/drawing/2014/main" id="{FBB02D57-4C12-4801-B92E-926CC0D646F4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541539" cy="719091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3C6AD80" id="Straight Connector 14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3.7pt,-45.25pt" to="-151.0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" strokecolor="white [3212]" strokeweight="4.5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28723F3" wp14:editId="657AE72F">
              <wp:simplePos x="0" y="0"/>
              <wp:positionH relativeFrom="column">
                <wp:posOffset>-2375716</wp:posOffset>
              </wp:positionH>
              <wp:positionV relativeFrom="paragraph">
                <wp:posOffset>-508816</wp:posOffset>
              </wp:positionV>
              <wp:extent cx="541539" cy="719091"/>
              <wp:effectExtent l="19050" t="19050" r="49530" b="43180"/>
              <wp:wrapNone/>
              <wp:docPr id="16" name="Straight Connector 15">
                <a:extLst xmlns:a="http://schemas.openxmlformats.org/drawingml/2006/main">
                  <a:ext uri="{FF2B5EF4-FFF2-40B4-BE49-F238E27FC236}">
                    <a16:creationId xmlns:a16="http://schemas.microsoft.com/office/drawing/2014/main" id="{75FF9E83-7362-49E5-8916-6023F3CAD4D5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541539" cy="719091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CBEDAF" id="Straight Connector 15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7.05pt,-40.05pt" to="-144.4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" strokecolor="white [3212]" strokeweight="4.5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703E1F9" wp14:editId="2B00D684">
              <wp:simplePos x="0" y="0"/>
              <wp:positionH relativeFrom="column">
                <wp:posOffset>-2234111</wp:posOffset>
              </wp:positionH>
              <wp:positionV relativeFrom="paragraph">
                <wp:posOffset>-508816</wp:posOffset>
              </wp:positionV>
              <wp:extent cx="541539" cy="719091"/>
              <wp:effectExtent l="19050" t="19050" r="49530" b="43180"/>
              <wp:wrapNone/>
              <wp:docPr id="17" name="Straight Connector 16">
                <a:extLst xmlns:a="http://schemas.openxmlformats.org/drawingml/2006/main">
                  <a:ext uri="{FF2B5EF4-FFF2-40B4-BE49-F238E27FC236}">
                    <a16:creationId xmlns:a16="http://schemas.microsoft.com/office/drawing/2014/main" id="{AF795323-14D0-4E57-A91F-A04AEC4CE88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541539" cy="719091"/>
                      </a:xfrm>
                      <a:prstGeom prst="line">
                        <a:avLst/>
                      </a:prstGeom>
                      <a:ln w="5715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67DEFE" id="Straight Connector 16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5.9pt,-40.05pt" to="-133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" strokecolor="white [3212]" strokeweight="4.5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A323D40" wp14:editId="54649C09">
              <wp:simplePos x="0" y="0"/>
              <wp:positionH relativeFrom="column">
                <wp:posOffset>-2459082</wp:posOffset>
              </wp:positionH>
              <wp:positionV relativeFrom="paragraph">
                <wp:posOffset>-574312</wp:posOffset>
              </wp:positionV>
              <wp:extent cx="10816590" cy="777875"/>
              <wp:effectExtent l="0" t="0" r="22860" b="22225"/>
              <wp:wrapNone/>
              <wp:docPr id="1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816590" cy="777875"/>
                      </a:xfrm>
                      <a:custGeom>
                        <a:avLst/>
                        <a:gdLst>
                          <a:gd name="connsiteX0" fmla="*/ 0 w 11887200"/>
                          <a:gd name="connsiteY0" fmla="*/ 0 h 905164"/>
                          <a:gd name="connsiteX1" fmla="*/ 11887200 w 11887200"/>
                          <a:gd name="connsiteY1" fmla="*/ 0 h 905164"/>
                          <a:gd name="connsiteX2" fmla="*/ 11887200 w 11887200"/>
                          <a:gd name="connsiteY2" fmla="*/ 905164 h 905164"/>
                          <a:gd name="connsiteX3" fmla="*/ 0 w 11887200"/>
                          <a:gd name="connsiteY3" fmla="*/ 905164 h 905164"/>
                          <a:gd name="connsiteX4" fmla="*/ 0 w 11887200"/>
                          <a:gd name="connsiteY4" fmla="*/ 0 h 905164"/>
                          <a:gd name="connsiteX0" fmla="*/ 0 w 11887200"/>
                          <a:gd name="connsiteY0" fmla="*/ 0 h 905164"/>
                          <a:gd name="connsiteX1" fmla="*/ 11887200 w 11887200"/>
                          <a:gd name="connsiteY1" fmla="*/ 0 h 905164"/>
                          <a:gd name="connsiteX2" fmla="*/ 11887200 w 11887200"/>
                          <a:gd name="connsiteY2" fmla="*/ 905164 h 905164"/>
                          <a:gd name="connsiteX3" fmla="*/ 0 w 11887200"/>
                          <a:gd name="connsiteY3" fmla="*/ 905164 h 905164"/>
                          <a:gd name="connsiteX4" fmla="*/ 0 w 11887200"/>
                          <a:gd name="connsiteY4" fmla="*/ 0 h 90516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1887200" h="905164">
                            <a:moveTo>
                              <a:pt x="0" y="0"/>
                            </a:moveTo>
                            <a:lnTo>
                              <a:pt x="11887200" y="0"/>
                            </a:lnTo>
                            <a:lnTo>
                              <a:pt x="11887200" y="905164"/>
                            </a:lnTo>
                            <a:lnTo>
                              <a:pt x="0" y="90516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2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A3241D" id="Rectangle 3" o:spid="_x0000_s1026" style="position:absolute;margin-left:-193.65pt;margin-top:-45.2pt;width:851.7pt;height:6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87200,905164" o:gfxdata="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" path="m,l11887200,r,905164l,905164,,xe" strokecolor="#1f3763 [1604]" strokeweight="1pt">
              <v:fill r:id="rId3" o:title="" recolor="t" rotate="t" type="frame"/>
              <v:stroke joinstyle="miter"/>
              <v:path arrowok="t" o:connecttype="custom" o:connectlocs="0,0;10816590,0;10816590,777875;0,777875;0,0" o:connectangles="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7A964" w14:textId="77777777" w:rsidR="00E96934" w:rsidRDefault="00E96934" w:rsidP="00675F7F">
      <w:pPr>
        <w:spacing w:after="0" w:line="240" w:lineRule="auto"/>
      </w:pPr>
      <w:r>
        <w:separator/>
      </w:r>
    </w:p>
  </w:footnote>
  <w:footnote w:type="continuationSeparator" w:id="0">
    <w:p w14:paraId="14DE1D08" w14:textId="77777777" w:rsidR="00E96934" w:rsidRDefault="00E96934" w:rsidP="00675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CDDB" w14:textId="77777777" w:rsidR="00675F7F" w:rsidRDefault="007307F2">
    <w:pPr>
      <w:pStyle w:val="Header"/>
    </w:pPr>
    <w:r w:rsidRPr="00675F7F">
      <w:rPr>
        <w:noProof/>
      </w:rPr>
      <w:drawing>
        <wp:anchor distT="0" distB="0" distL="114300" distR="114300" simplePos="0" relativeHeight="251660288" behindDoc="0" locked="0" layoutInCell="1" allowOverlap="1" wp14:anchorId="5C41BF21" wp14:editId="614E2B61">
          <wp:simplePos x="0" y="0"/>
          <wp:positionH relativeFrom="column">
            <wp:posOffset>4663614</wp:posOffset>
          </wp:positionH>
          <wp:positionV relativeFrom="paragraph">
            <wp:posOffset>-360898</wp:posOffset>
          </wp:positionV>
          <wp:extent cx="2134098" cy="660406"/>
          <wp:effectExtent l="0" t="0" r="0" b="6350"/>
          <wp:wrapNone/>
          <wp:docPr id="13" name="Picture 12">
            <a:extLst xmlns:a="http://schemas.openxmlformats.org/drawingml/2006/main">
              <a:ext uri="{FF2B5EF4-FFF2-40B4-BE49-F238E27FC236}">
                <a16:creationId xmlns:a16="http://schemas.microsoft.com/office/drawing/2014/main" id="{778CF75D-CB79-4A65-A66B-84656A6D3076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>
                    <a:extLst>
                      <a:ext uri="{FF2B5EF4-FFF2-40B4-BE49-F238E27FC236}">
                        <a16:creationId xmlns:a16="http://schemas.microsoft.com/office/drawing/2014/main" id="{778CF75D-CB79-4A65-A66B-84656A6D3076}"/>
                      </a:ext>
                    </a:extLst>
                  </pic:cNvPr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8447" cy="677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E312A4" wp14:editId="384ECE5B">
              <wp:simplePos x="0" y="0"/>
              <wp:positionH relativeFrom="column">
                <wp:posOffset>-250825</wp:posOffset>
              </wp:positionH>
              <wp:positionV relativeFrom="paragraph">
                <wp:posOffset>-596265</wp:posOffset>
              </wp:positionV>
              <wp:extent cx="920750" cy="1293495"/>
              <wp:effectExtent l="38100" t="38100" r="31750" b="40005"/>
              <wp:wrapNone/>
              <wp:docPr id="22" name="Straight Connector 21">
                <a:extLst xmlns:a="http://schemas.openxmlformats.org/drawingml/2006/main">
                  <a:ext uri="{FF2B5EF4-FFF2-40B4-BE49-F238E27FC236}">
                    <a16:creationId xmlns:a16="http://schemas.microsoft.com/office/drawing/2014/main" id="{158D292E-1341-4378-B65E-A5E6047669E7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920750" cy="1293495"/>
                      </a:xfrm>
                      <a:prstGeom prst="line">
                        <a:avLst/>
                      </a:prstGeom>
                      <a:ln w="7620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76BC3F" id="Straight Connector 21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75pt,-46.95pt" to="52.75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" strokecolor="white [3212]" strokeweight="6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24F5C6A" wp14:editId="799922CD">
              <wp:simplePos x="0" y="0"/>
              <wp:positionH relativeFrom="column">
                <wp:posOffset>-871855</wp:posOffset>
              </wp:positionH>
              <wp:positionV relativeFrom="paragraph">
                <wp:posOffset>-636270</wp:posOffset>
              </wp:positionV>
              <wp:extent cx="924560" cy="1252220"/>
              <wp:effectExtent l="38100" t="38100" r="46990" b="43180"/>
              <wp:wrapNone/>
              <wp:docPr id="21" name="Straight Connector 20">
                <a:extLst xmlns:a="http://schemas.openxmlformats.org/drawingml/2006/main">
                  <a:ext uri="{FF2B5EF4-FFF2-40B4-BE49-F238E27FC236}">
                    <a16:creationId xmlns:a16="http://schemas.microsoft.com/office/drawing/2014/main" id="{314D9E74-77D0-4A5F-9874-8A696603DE47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924560" cy="1252220"/>
                      </a:xfrm>
                      <a:prstGeom prst="line">
                        <a:avLst/>
                      </a:prstGeom>
                      <a:ln w="7620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06C5CA" id="Straight Connector 20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8.65pt,-50.1pt" to="4.15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" strokecolor="white [3212]" strokeweight="6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2D8F994" wp14:editId="58EB53D8">
              <wp:simplePos x="0" y="0"/>
              <wp:positionH relativeFrom="column">
                <wp:posOffset>-472440</wp:posOffset>
              </wp:positionH>
              <wp:positionV relativeFrom="paragraph">
                <wp:posOffset>-636270</wp:posOffset>
              </wp:positionV>
              <wp:extent cx="952500" cy="1334135"/>
              <wp:effectExtent l="38100" t="38100" r="38100" b="56515"/>
              <wp:wrapNone/>
              <wp:docPr id="20" name="Straight Connector 19">
                <a:extLst xmlns:a="http://schemas.openxmlformats.org/drawingml/2006/main">
                  <a:ext uri="{FF2B5EF4-FFF2-40B4-BE49-F238E27FC236}">
                    <a16:creationId xmlns:a16="http://schemas.microsoft.com/office/drawing/2014/main" id="{18B7076F-E33E-4BC1-8ED3-935C44B05C26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952500" cy="1334135"/>
                      </a:xfrm>
                      <a:prstGeom prst="line">
                        <a:avLst/>
                      </a:prstGeom>
                      <a:ln w="7620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D9A5F3" id="Straight Connector 19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-50.1pt" to="37.8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" strokecolor="white [3212]" strokeweight="6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6FC5E56" wp14:editId="2ABBE40F">
              <wp:simplePos x="0" y="0"/>
              <wp:positionH relativeFrom="column">
                <wp:posOffset>-661126</wp:posOffset>
              </wp:positionH>
              <wp:positionV relativeFrom="paragraph">
                <wp:posOffset>-636724</wp:posOffset>
              </wp:positionV>
              <wp:extent cx="932147" cy="1271370"/>
              <wp:effectExtent l="38100" t="38100" r="40005" b="43180"/>
              <wp:wrapNone/>
              <wp:docPr id="19" name="Straight Connector 18">
                <a:extLst xmlns:a="http://schemas.openxmlformats.org/drawingml/2006/main">
                  <a:ext uri="{FF2B5EF4-FFF2-40B4-BE49-F238E27FC236}">
                    <a16:creationId xmlns:a16="http://schemas.microsoft.com/office/drawing/2014/main" id="{7C658A6F-1921-4CB3-8E27-BAF12B511C8C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932147" cy="1271370"/>
                      </a:xfrm>
                      <a:prstGeom prst="line">
                        <a:avLst/>
                      </a:prstGeom>
                      <a:ln w="7620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3F16DC" id="Straight Connector 18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05pt,-50.15pt" to="21.3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" strokecolor="white [3212]" strokeweight="6pt">
              <v:stroke joinstyle="miter"/>
              <o:lock v:ext="edit" shapetype="f"/>
            </v:line>
          </w:pict>
        </mc:Fallback>
      </mc:AlternateContent>
    </w:r>
    <w:r w:rsidR="00675F7F" w:rsidRPr="00675F7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28CCA0" wp14:editId="093EB9F2">
              <wp:simplePos x="0" y="0"/>
              <wp:positionH relativeFrom="column">
                <wp:posOffset>-2460081</wp:posOffset>
              </wp:positionH>
              <wp:positionV relativeFrom="paragraph">
                <wp:posOffset>-478790</wp:posOffset>
              </wp:positionV>
              <wp:extent cx="10816590" cy="777875"/>
              <wp:effectExtent l="0" t="0" r="22860" b="22225"/>
              <wp:wrapSquare wrapText="bothSides"/>
              <wp:docPr id="12" name="Rectangle 3">
                <a:extLst xmlns:a="http://schemas.openxmlformats.org/drawingml/2006/main">
                  <a:ext uri="{FF2B5EF4-FFF2-40B4-BE49-F238E27FC236}">
                    <a16:creationId xmlns:a16="http://schemas.microsoft.com/office/drawing/2014/main" id="{5B6E7E1C-0904-4225-A67D-2461BA371B7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816590" cy="777875"/>
                      </a:xfrm>
                      <a:custGeom>
                        <a:avLst/>
                        <a:gdLst>
                          <a:gd name="connsiteX0" fmla="*/ 0 w 11887200"/>
                          <a:gd name="connsiteY0" fmla="*/ 0 h 905164"/>
                          <a:gd name="connsiteX1" fmla="*/ 11887200 w 11887200"/>
                          <a:gd name="connsiteY1" fmla="*/ 0 h 905164"/>
                          <a:gd name="connsiteX2" fmla="*/ 11887200 w 11887200"/>
                          <a:gd name="connsiteY2" fmla="*/ 905164 h 905164"/>
                          <a:gd name="connsiteX3" fmla="*/ 0 w 11887200"/>
                          <a:gd name="connsiteY3" fmla="*/ 905164 h 905164"/>
                          <a:gd name="connsiteX4" fmla="*/ 0 w 11887200"/>
                          <a:gd name="connsiteY4" fmla="*/ 0 h 905164"/>
                          <a:gd name="connsiteX0" fmla="*/ 0 w 11887200"/>
                          <a:gd name="connsiteY0" fmla="*/ 0 h 905164"/>
                          <a:gd name="connsiteX1" fmla="*/ 11887200 w 11887200"/>
                          <a:gd name="connsiteY1" fmla="*/ 0 h 905164"/>
                          <a:gd name="connsiteX2" fmla="*/ 11887200 w 11887200"/>
                          <a:gd name="connsiteY2" fmla="*/ 905164 h 905164"/>
                          <a:gd name="connsiteX3" fmla="*/ 0 w 11887200"/>
                          <a:gd name="connsiteY3" fmla="*/ 905164 h 905164"/>
                          <a:gd name="connsiteX4" fmla="*/ 0 w 11887200"/>
                          <a:gd name="connsiteY4" fmla="*/ 0 h 90516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1887200" h="905164">
                            <a:moveTo>
                              <a:pt x="0" y="0"/>
                            </a:moveTo>
                            <a:lnTo>
                              <a:pt x="11887200" y="0"/>
                            </a:lnTo>
                            <a:lnTo>
                              <a:pt x="11887200" y="905164"/>
                            </a:lnTo>
                            <a:lnTo>
                              <a:pt x="0" y="90516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blipFill dpi="0"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3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F8B7A7" id="Rectangle 3" o:spid="_x0000_s1026" style="position:absolute;margin-left:-193.7pt;margin-top:-37.7pt;width:851.7pt;height: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87200,905164" o:gfxdata="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" path="m,l11887200,r,905164l,905164,,xe" strokecolor="#1f3763 [1604]" strokeweight="1pt">
              <v:fill r:id="rId4" o:title="" recolor="t" rotate="t" type="frame"/>
              <v:stroke joinstyle="miter"/>
              <v:path arrowok="t" o:connecttype="custom" o:connectlocs="0,0;10816590,0;10816590,777875;0,777875;0,0" o:connectangles="0,0,0,0,0"/>
              <w10:wrap type="square"/>
            </v:shape>
          </w:pict>
        </mc:Fallback>
      </mc:AlternateContent>
    </w:r>
  </w:p>
  <w:p w14:paraId="300D20E1" w14:textId="77777777" w:rsidR="00675F7F" w:rsidRDefault="00675F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24B66"/>
    <w:multiLevelType w:val="hybridMultilevel"/>
    <w:tmpl w:val="F3B88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F44CE"/>
    <w:multiLevelType w:val="hybridMultilevel"/>
    <w:tmpl w:val="C8F6F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5057D"/>
    <w:multiLevelType w:val="hybridMultilevel"/>
    <w:tmpl w:val="8E46AD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D5724B"/>
    <w:multiLevelType w:val="hybridMultilevel"/>
    <w:tmpl w:val="02F61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6EB"/>
    <w:rsid w:val="002950A5"/>
    <w:rsid w:val="003E76FA"/>
    <w:rsid w:val="0047327E"/>
    <w:rsid w:val="00510A4A"/>
    <w:rsid w:val="00675F7F"/>
    <w:rsid w:val="007307F2"/>
    <w:rsid w:val="008415DE"/>
    <w:rsid w:val="00854198"/>
    <w:rsid w:val="00A46BE9"/>
    <w:rsid w:val="00B659FF"/>
    <w:rsid w:val="00B93515"/>
    <w:rsid w:val="00BC4837"/>
    <w:rsid w:val="00D34D9C"/>
    <w:rsid w:val="00D80370"/>
    <w:rsid w:val="00E405AA"/>
    <w:rsid w:val="00E726EB"/>
    <w:rsid w:val="00E96934"/>
    <w:rsid w:val="00F4279F"/>
    <w:rsid w:val="00F70977"/>
    <w:rsid w:val="00F9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20BAE"/>
  <w15:chartTrackingRefBased/>
  <w15:docId w15:val="{FD822DEF-76BB-4C46-A5BE-17AF6F851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6EB"/>
  </w:style>
  <w:style w:type="paragraph" w:styleId="Heading1">
    <w:name w:val="heading 1"/>
    <w:basedOn w:val="Normal"/>
    <w:next w:val="Normal"/>
    <w:link w:val="Heading1Char"/>
    <w:uiPriority w:val="9"/>
    <w:qFormat/>
    <w:rsid w:val="00675F7F"/>
    <w:pPr>
      <w:keepNext/>
      <w:keepLines/>
      <w:spacing w:before="240" w:after="0"/>
      <w:outlineLvl w:val="0"/>
    </w:pPr>
    <w:rPr>
      <w:rFonts w:ascii="Cambria" w:eastAsiaTheme="majorEastAsia" w:hAnsi="Cambria" w:cstheme="majorBidi"/>
      <w:color w:val="B3203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F7F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F7F"/>
    <w:pPr>
      <w:tabs>
        <w:tab w:val="center" w:pos="4680"/>
        <w:tab w:val="right" w:pos="9360"/>
      </w:tabs>
      <w:spacing w:after="0" w:line="240" w:lineRule="auto"/>
    </w:pPr>
    <w:rPr>
      <w:rFonts w:ascii="Cambria" w:hAnsi="Cambria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675F7F"/>
  </w:style>
  <w:style w:type="paragraph" w:styleId="Footer">
    <w:name w:val="footer"/>
    <w:basedOn w:val="Normal"/>
    <w:link w:val="FooterChar"/>
    <w:uiPriority w:val="99"/>
    <w:unhideWhenUsed/>
    <w:rsid w:val="00675F7F"/>
    <w:pPr>
      <w:tabs>
        <w:tab w:val="center" w:pos="4680"/>
        <w:tab w:val="right" w:pos="9360"/>
      </w:tabs>
      <w:spacing w:after="0" w:line="240" w:lineRule="auto"/>
    </w:pPr>
    <w:rPr>
      <w:rFonts w:ascii="Cambria" w:hAnsi="Cambria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675F7F"/>
  </w:style>
  <w:style w:type="character" w:customStyle="1" w:styleId="Heading1Char">
    <w:name w:val="Heading 1 Char"/>
    <w:basedOn w:val="DefaultParagraphFont"/>
    <w:link w:val="Heading1"/>
    <w:uiPriority w:val="9"/>
    <w:rsid w:val="00675F7F"/>
    <w:rPr>
      <w:rFonts w:ascii="Cambria" w:eastAsiaTheme="majorEastAsia" w:hAnsi="Cambria" w:cstheme="majorBidi"/>
      <w:color w:val="B3203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F7F"/>
    <w:rPr>
      <w:rFonts w:ascii="Cambria" w:eastAsiaTheme="majorEastAsia" w:hAnsi="Cambria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E726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ware.wisc.ed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hyperlink" Target="https://flickr.com/photos/shortformvideo/6553628169" TargetMode="External"/><Relationship Id="rId1" Type="http://schemas.openxmlformats.org/officeDocument/2006/relationships/image" Target="media/image13.jpg&amp;ehk=o5GL1Yd5zqDkU1FTi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flickr.com/photos/shortformvideo/6553628169" TargetMode="External"/><Relationship Id="rId2" Type="http://schemas.openxmlformats.org/officeDocument/2006/relationships/image" Target="media/image13.jpg&amp;ehk=o5GL1Yd5zqDkU1FTi"/><Relationship Id="rId1" Type="http://schemas.openxmlformats.org/officeDocument/2006/relationships/image" Target="media/image12.png"/><Relationship Id="rId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stan\Documents\Subversion\220e\Team\221e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221e Word Template</Template>
  <TotalTime>0</TotalTime>
  <Pages>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</dc:creator>
  <cp:keywords/>
  <dc:description/>
  <cp:lastModifiedBy>Alexander Kofman</cp:lastModifiedBy>
  <cp:revision>2</cp:revision>
  <cp:lastPrinted>2021-06-04T01:49:00Z</cp:lastPrinted>
  <dcterms:created xsi:type="dcterms:W3CDTF">2021-10-01T18:26:00Z</dcterms:created>
  <dcterms:modified xsi:type="dcterms:W3CDTF">2021-10-01T18:26:00Z</dcterms:modified>
</cp:coreProperties>
</file>