
<file path=[Content_Types].xml><?xml version="1.0" encoding="utf-8"?>
<Types xmlns="http://schemas.openxmlformats.org/package/2006/content-types">
  <Default Extension="jpeg" ContentType="image/jpeg"/>
  <Default Extension="jpg&amp;ehk=o5GL1Yd5zqDkU1FTi"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80725B" w14:textId="6A8590A4" w:rsidR="00E726EB" w:rsidRDefault="00854198">
      <w:pPr>
        <w:rPr>
          <w:szCs w:val="24"/>
        </w:rPr>
      </w:pPr>
      <w:r>
        <w:rPr>
          <w:noProof/>
        </w:rPr>
        <mc:AlternateContent>
          <mc:Choice Requires="wps">
            <w:drawing>
              <wp:anchor distT="0" distB="0" distL="114300" distR="114300" simplePos="0" relativeHeight="251659264" behindDoc="0" locked="0" layoutInCell="1" allowOverlap="1" wp14:anchorId="70690CB2" wp14:editId="605F1A67">
                <wp:simplePos x="0" y="0"/>
                <wp:positionH relativeFrom="column">
                  <wp:posOffset>3810</wp:posOffset>
                </wp:positionH>
                <wp:positionV relativeFrom="paragraph">
                  <wp:posOffset>414655</wp:posOffset>
                </wp:positionV>
                <wp:extent cx="6130925" cy="2396490"/>
                <wp:effectExtent l="19050" t="19050" r="22225" b="22860"/>
                <wp:wrapTopAndBottom/>
                <wp:docPr id="3" name="Text Box 3"/>
                <wp:cNvGraphicFramePr/>
                <a:graphic xmlns:a="http://schemas.openxmlformats.org/drawingml/2006/main">
                  <a:graphicData uri="http://schemas.microsoft.com/office/word/2010/wordprocessingShape">
                    <wps:wsp>
                      <wps:cNvSpPr txBox="1"/>
                      <wps:spPr>
                        <a:xfrm>
                          <a:off x="0" y="0"/>
                          <a:ext cx="6130925" cy="2396490"/>
                        </a:xfrm>
                        <a:prstGeom prst="rect">
                          <a:avLst/>
                        </a:prstGeom>
                        <a:noFill/>
                        <a:ln w="38100">
                          <a:solidFill>
                            <a:srgbClr val="C00000"/>
                          </a:solidFill>
                        </a:ln>
                      </wps:spPr>
                      <wps:txbx>
                        <w:txbxContent>
                          <w:p w14:paraId="04CA9D2B" w14:textId="77777777" w:rsidR="00E726EB" w:rsidRPr="00BA1E7A" w:rsidRDefault="00E726EB" w:rsidP="00E726EB">
                            <w:pPr>
                              <w:rPr>
                                <w:b/>
                                <w:bCs/>
                              </w:rPr>
                            </w:pPr>
                            <w:r w:rsidRPr="00BA1E7A">
                              <w:rPr>
                                <w:b/>
                                <w:bCs/>
                              </w:rPr>
                              <w:t>SSS-NN(c/e)-YY-R</w:t>
                            </w:r>
                          </w:p>
                          <w:p w14:paraId="6BFC2986" w14:textId="77777777" w:rsidR="00E726EB" w:rsidRDefault="00E726EB" w:rsidP="00E726EB">
                            <w:pPr>
                              <w:ind w:firstLine="720"/>
                            </w:pPr>
                            <w:r w:rsidRPr="00BA1E7A">
                              <w:rPr>
                                <w:b/>
                                <w:bCs/>
                              </w:rPr>
                              <w:t>SSS</w:t>
                            </w:r>
                            <w:r>
                              <w:t xml:space="preserve"> – System, Sub-System</w:t>
                            </w:r>
                          </w:p>
                          <w:p w14:paraId="43D1EEA5" w14:textId="77777777" w:rsidR="00E726EB" w:rsidRDefault="00E726EB" w:rsidP="00E726EB">
                            <w:pPr>
                              <w:ind w:firstLine="720"/>
                            </w:pPr>
                            <w:r w:rsidRPr="00BA1E7A">
                              <w:rPr>
                                <w:b/>
                                <w:bCs/>
                              </w:rPr>
                              <w:t>NN</w:t>
                            </w:r>
                            <w:r>
                              <w:t xml:space="preserve"> – Number  </w:t>
                            </w:r>
                          </w:p>
                          <w:p w14:paraId="67BCF83F" w14:textId="77777777" w:rsidR="00E726EB" w:rsidRDefault="00E726EB" w:rsidP="00E726EB">
                            <w:r>
                              <w:tab/>
                            </w:r>
                            <w:r>
                              <w:tab/>
                              <w:t>Starts at 01, odd numbers only, even numbers reserved for corresponding handed parts</w:t>
                            </w:r>
                          </w:p>
                          <w:p w14:paraId="578C6D97" w14:textId="77777777" w:rsidR="00E726EB" w:rsidRDefault="00E726EB" w:rsidP="00E726EB">
                            <w:r>
                              <w:tab/>
                            </w:r>
                            <w:r>
                              <w:tab/>
                            </w:r>
                            <w:r w:rsidRPr="00BA1E7A">
                              <w:rPr>
                                <w:b/>
                                <w:bCs/>
                              </w:rPr>
                              <w:t>(c/e)</w:t>
                            </w:r>
                            <w:r>
                              <w:t xml:space="preserve"> – suffix for car specific </w:t>
                            </w:r>
                          </w:p>
                          <w:p w14:paraId="4155187D" w14:textId="77777777" w:rsidR="00E726EB" w:rsidRDefault="00E726EB" w:rsidP="00E726EB">
                            <w:pPr>
                              <w:ind w:firstLine="720"/>
                            </w:pPr>
                            <w:r w:rsidRPr="00BA1E7A">
                              <w:rPr>
                                <w:b/>
                                <w:bCs/>
                              </w:rPr>
                              <w:t>YY</w:t>
                            </w:r>
                            <w:r>
                              <w:t xml:space="preserve"> – year design (</w:t>
                            </w:r>
                            <w:proofErr w:type="spellStart"/>
                            <w:r>
                              <w:t>eg.</w:t>
                            </w:r>
                            <w:proofErr w:type="spellEnd"/>
                            <w:r>
                              <w:t xml:space="preserve"> 22 refers to 2022 competition season)</w:t>
                            </w:r>
                          </w:p>
                          <w:p w14:paraId="78995D0E" w14:textId="210ACD4E" w:rsidR="00E726EB" w:rsidRDefault="00E726EB" w:rsidP="00E726EB">
                            <w:pPr>
                              <w:ind w:firstLine="720"/>
                            </w:pPr>
                            <w:r w:rsidRPr="00BA1E7A">
                              <w:rPr>
                                <w:b/>
                                <w:bCs/>
                              </w:rPr>
                              <w:t>R</w:t>
                            </w:r>
                            <w:r>
                              <w:t xml:space="preserve"> – revision, starts at A</w:t>
                            </w:r>
                          </w:p>
                          <w:p w14:paraId="398C9871" w14:textId="42FA5A2E" w:rsidR="00854198" w:rsidRDefault="00854198" w:rsidP="00854198">
                            <w:r w:rsidRPr="00854198">
                              <w:rPr>
                                <w:b/>
                                <w:bCs/>
                              </w:rPr>
                              <w:t>Note:</w:t>
                            </w:r>
                            <w:r>
                              <w:t xml:space="preserve"> </w:t>
                            </w:r>
                            <w:r w:rsidRPr="00854198">
                              <w:rPr>
                                <w:b/>
                                <w:bCs/>
                              </w:rPr>
                              <w:t>Do not place a part description in the numerical name of the part!</w:t>
                            </w:r>
                            <w:r>
                              <w:t xml:space="preserve"> See “Descriptions” below.</w:t>
                            </w:r>
                          </w:p>
                          <w:p w14:paraId="7F500AD8" w14:textId="77777777" w:rsidR="00854198" w:rsidRDefault="00854198" w:rsidP="00E726EB">
                            <w:pPr>
                              <w:ind w:firstLine="720"/>
                            </w:pPr>
                          </w:p>
                          <w:p w14:paraId="07C3017C" w14:textId="5F1CA0F3" w:rsidR="00854198" w:rsidRDefault="00854198" w:rsidP="00E726EB">
                            <w:pPr>
                              <w:ind w:firstLine="720"/>
                            </w:pPr>
                          </w:p>
                          <w:p w14:paraId="68577F3D" w14:textId="77777777" w:rsidR="00854198" w:rsidRDefault="00854198" w:rsidP="00E726EB">
                            <w:pPr>
                              <w:ind w:firstLine="720"/>
                            </w:pPr>
                          </w:p>
                          <w:p w14:paraId="2E93E6A3" w14:textId="77777777" w:rsidR="00E726EB" w:rsidRDefault="00E726EB" w:rsidP="00E726E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0690CB2" id="_x0000_t202" coordsize="21600,21600" o:spt="202" path="m,l,21600r21600,l21600,xe">
                <v:stroke joinstyle="miter"/>
                <v:path gradientshapeok="t" o:connecttype="rect"/>
              </v:shapetype>
              <v:shape id="Text Box 3" o:spid="_x0000_s1026" type="#_x0000_t202" style="position:absolute;margin-left:.3pt;margin-top:32.65pt;width:482.75pt;height:188.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" filled="f" strokecolor="#c00000" strokeweight="3pt">
                <v:textbox>
                  <w:txbxContent>
                    <w:p w14:paraId="04CA9D2B" w14:textId="77777777" w:rsidR="00E726EB" w:rsidRPr="00BA1E7A" w:rsidRDefault="00E726EB" w:rsidP="00E726EB">
                      <w:pPr>
                        <w:rPr>
                          <w:b/>
                          <w:bCs/>
                        </w:rPr>
                      </w:pPr>
                      <w:r w:rsidRPr="00BA1E7A">
                        <w:rPr>
                          <w:b/>
                          <w:bCs/>
                        </w:rPr>
                        <w:t>SSS-NN(c/e)-YY-R</w:t>
                      </w:r>
                    </w:p>
                    <w:p w14:paraId="6BFC2986" w14:textId="77777777" w:rsidR="00E726EB" w:rsidRDefault="00E726EB" w:rsidP="00E726EB">
                      <w:pPr>
                        <w:ind w:firstLine="720"/>
                      </w:pPr>
                      <w:r w:rsidRPr="00BA1E7A">
                        <w:rPr>
                          <w:b/>
                          <w:bCs/>
                        </w:rPr>
                        <w:t>SSS</w:t>
                      </w:r>
                      <w:r>
                        <w:t xml:space="preserve"> – System, Sub-System</w:t>
                      </w:r>
                    </w:p>
                    <w:p w14:paraId="43D1EEA5" w14:textId="77777777" w:rsidR="00E726EB" w:rsidRDefault="00E726EB" w:rsidP="00E726EB">
                      <w:pPr>
                        <w:ind w:firstLine="720"/>
                      </w:pPr>
                      <w:r w:rsidRPr="00BA1E7A">
                        <w:rPr>
                          <w:b/>
                          <w:bCs/>
                        </w:rPr>
                        <w:t>NN</w:t>
                      </w:r>
                      <w:r>
                        <w:t xml:space="preserve"> – Number  </w:t>
                      </w:r>
                    </w:p>
                    <w:p w14:paraId="67BCF83F" w14:textId="77777777" w:rsidR="00E726EB" w:rsidRDefault="00E726EB" w:rsidP="00E726EB">
                      <w:r>
                        <w:tab/>
                      </w:r>
                      <w:r>
                        <w:tab/>
                        <w:t>Starts at 01, odd numbers only, even numbers reserved for corresponding handed parts</w:t>
                      </w:r>
                    </w:p>
                    <w:p w14:paraId="578C6D97" w14:textId="77777777" w:rsidR="00E726EB" w:rsidRDefault="00E726EB" w:rsidP="00E726EB">
                      <w:r>
                        <w:tab/>
                      </w:r>
                      <w:r>
                        <w:tab/>
                      </w:r>
                      <w:r w:rsidRPr="00BA1E7A">
                        <w:rPr>
                          <w:b/>
                          <w:bCs/>
                        </w:rPr>
                        <w:t>(c/e)</w:t>
                      </w:r>
                      <w:r>
                        <w:t xml:space="preserve"> – suffix for car specific </w:t>
                      </w:r>
                    </w:p>
                    <w:p w14:paraId="4155187D" w14:textId="77777777" w:rsidR="00E726EB" w:rsidRDefault="00E726EB" w:rsidP="00E726EB">
                      <w:pPr>
                        <w:ind w:firstLine="720"/>
                      </w:pPr>
                      <w:r w:rsidRPr="00BA1E7A">
                        <w:rPr>
                          <w:b/>
                          <w:bCs/>
                        </w:rPr>
                        <w:t>YY</w:t>
                      </w:r>
                      <w:r>
                        <w:t xml:space="preserve"> – year design (</w:t>
                      </w:r>
                      <w:proofErr w:type="spellStart"/>
                      <w:r>
                        <w:t>eg.</w:t>
                      </w:r>
                      <w:proofErr w:type="spellEnd"/>
                      <w:r>
                        <w:t xml:space="preserve"> 22 refers to 2022 competition season)</w:t>
                      </w:r>
                    </w:p>
                    <w:p w14:paraId="78995D0E" w14:textId="210ACD4E" w:rsidR="00E726EB" w:rsidRDefault="00E726EB" w:rsidP="00E726EB">
                      <w:pPr>
                        <w:ind w:firstLine="720"/>
                      </w:pPr>
                      <w:r w:rsidRPr="00BA1E7A">
                        <w:rPr>
                          <w:b/>
                          <w:bCs/>
                        </w:rPr>
                        <w:t>R</w:t>
                      </w:r>
                      <w:r>
                        <w:t xml:space="preserve"> – revision, starts at A</w:t>
                      </w:r>
                    </w:p>
                    <w:p w14:paraId="398C9871" w14:textId="42FA5A2E" w:rsidR="00854198" w:rsidRDefault="00854198" w:rsidP="00854198">
                      <w:r w:rsidRPr="00854198">
                        <w:rPr>
                          <w:b/>
                          <w:bCs/>
                        </w:rPr>
                        <w:t>Note:</w:t>
                      </w:r>
                      <w:r>
                        <w:t xml:space="preserve"> </w:t>
                      </w:r>
                      <w:r w:rsidRPr="00854198">
                        <w:rPr>
                          <w:b/>
                          <w:bCs/>
                        </w:rPr>
                        <w:t>Do not place a part description in the numerical name of the part!</w:t>
                      </w:r>
                      <w:r>
                        <w:t xml:space="preserve"> See “Descriptions” below.</w:t>
                      </w:r>
                    </w:p>
                    <w:p w14:paraId="7F500AD8" w14:textId="77777777" w:rsidR="00854198" w:rsidRDefault="00854198" w:rsidP="00E726EB">
                      <w:pPr>
                        <w:ind w:firstLine="720"/>
                      </w:pPr>
                    </w:p>
                    <w:p w14:paraId="07C3017C" w14:textId="5F1CA0F3" w:rsidR="00854198" w:rsidRDefault="00854198" w:rsidP="00E726EB">
                      <w:pPr>
                        <w:ind w:firstLine="720"/>
                      </w:pPr>
                    </w:p>
                    <w:p w14:paraId="68577F3D" w14:textId="77777777" w:rsidR="00854198" w:rsidRDefault="00854198" w:rsidP="00E726EB">
                      <w:pPr>
                        <w:ind w:firstLine="720"/>
                      </w:pPr>
                    </w:p>
                    <w:p w14:paraId="2E93E6A3" w14:textId="77777777" w:rsidR="00E726EB" w:rsidRDefault="00E726EB" w:rsidP="00E726EB"/>
                  </w:txbxContent>
                </v:textbox>
                <w10:wrap type="topAndBottom"/>
              </v:shape>
            </w:pict>
          </mc:Fallback>
        </mc:AlternateContent>
      </w:r>
    </w:p>
    <w:p w14:paraId="7677E6A6" w14:textId="7D1A06D8" w:rsidR="00E726EB" w:rsidRDefault="00E726EB" w:rsidP="00E726EB">
      <w:r w:rsidRPr="00E726EB">
        <w:rPr>
          <w:szCs w:val="24"/>
        </w:rPr>
        <w:br/>
      </w:r>
      <w:r>
        <w:t>WR222C</w:t>
      </w:r>
    </w:p>
    <w:p w14:paraId="70D85C5F" w14:textId="77777777" w:rsidR="00E726EB" w:rsidRDefault="00E726EB" w:rsidP="00E726EB">
      <w:r>
        <w:t>WR222E</w:t>
      </w:r>
    </w:p>
    <w:p w14:paraId="375CA245" w14:textId="77777777" w:rsidR="00E726EB" w:rsidRDefault="00E726EB" w:rsidP="00E726EB">
      <w:pPr>
        <w:pStyle w:val="ListParagraph"/>
        <w:numPr>
          <w:ilvl w:val="0"/>
          <w:numId w:val="2"/>
        </w:numPr>
      </w:pPr>
      <w:r>
        <w:t>000 – RESEARCH AND DEVELOPMENT</w:t>
      </w:r>
    </w:p>
    <w:p w14:paraId="77CA1159" w14:textId="77777777" w:rsidR="00E726EB" w:rsidRDefault="00E726EB" w:rsidP="00E726EB">
      <w:pPr>
        <w:pStyle w:val="ListParagraph"/>
        <w:numPr>
          <w:ilvl w:val="0"/>
          <w:numId w:val="2"/>
        </w:numPr>
      </w:pPr>
      <w:r>
        <w:t>100 – AERO &amp; ERGO</w:t>
      </w:r>
    </w:p>
    <w:p w14:paraId="1E086CD5" w14:textId="77777777" w:rsidR="00E726EB" w:rsidRDefault="00E726EB" w:rsidP="00E726EB">
      <w:pPr>
        <w:pStyle w:val="ListParagraph"/>
        <w:numPr>
          <w:ilvl w:val="0"/>
          <w:numId w:val="2"/>
        </w:numPr>
      </w:pPr>
      <w:r>
        <w:t xml:space="preserve">200 – CHASSIS  </w:t>
      </w:r>
    </w:p>
    <w:p w14:paraId="4443F7A1" w14:textId="776393EE" w:rsidR="00E726EB" w:rsidRDefault="00E726EB" w:rsidP="00E726EB">
      <w:pPr>
        <w:pStyle w:val="ListParagraph"/>
        <w:numPr>
          <w:ilvl w:val="1"/>
          <w:numId w:val="2"/>
        </w:numPr>
      </w:pPr>
      <w:r>
        <w:t xml:space="preserve">210 – </w:t>
      </w:r>
      <w:r w:rsidR="00854198">
        <w:t>SUSPENSION</w:t>
      </w:r>
    </w:p>
    <w:p w14:paraId="7E7FA391" w14:textId="0B990DF2" w:rsidR="00E726EB" w:rsidRDefault="00E726EB" w:rsidP="00E726EB">
      <w:pPr>
        <w:pStyle w:val="ListParagraph"/>
        <w:numPr>
          <w:ilvl w:val="1"/>
          <w:numId w:val="2"/>
        </w:numPr>
      </w:pPr>
      <w:r>
        <w:t xml:space="preserve">220 – </w:t>
      </w:r>
      <w:r w:rsidR="00854198">
        <w:t>ACTUATION</w:t>
      </w:r>
    </w:p>
    <w:p w14:paraId="67424EE4" w14:textId="5418F106" w:rsidR="00854198" w:rsidRDefault="00854198" w:rsidP="00854198">
      <w:pPr>
        <w:pStyle w:val="ListParagraph"/>
        <w:numPr>
          <w:ilvl w:val="1"/>
          <w:numId w:val="2"/>
        </w:numPr>
      </w:pPr>
      <w:r>
        <w:t>230 – ANTIROLL</w:t>
      </w:r>
    </w:p>
    <w:p w14:paraId="0D1FBD5F" w14:textId="77777777" w:rsidR="00854198" w:rsidRDefault="00E726EB" w:rsidP="00E726EB">
      <w:pPr>
        <w:pStyle w:val="ListParagraph"/>
        <w:numPr>
          <w:ilvl w:val="1"/>
          <w:numId w:val="2"/>
        </w:numPr>
      </w:pPr>
      <w:r>
        <w:t>2</w:t>
      </w:r>
      <w:r w:rsidR="00854198">
        <w:t>4</w:t>
      </w:r>
      <w:r>
        <w:t>0 – C CORNER</w:t>
      </w:r>
      <w:r w:rsidR="00854198">
        <w:t>S</w:t>
      </w:r>
    </w:p>
    <w:p w14:paraId="1424F77D" w14:textId="084E0D1A" w:rsidR="00854198" w:rsidRDefault="00854198" w:rsidP="00E726EB">
      <w:pPr>
        <w:pStyle w:val="ListParagraph"/>
        <w:numPr>
          <w:ilvl w:val="1"/>
          <w:numId w:val="2"/>
        </w:numPr>
      </w:pPr>
      <w:r>
        <w:t>250 – BRAKES</w:t>
      </w:r>
    </w:p>
    <w:p w14:paraId="4CDE85F6" w14:textId="3C29FFEF" w:rsidR="00854198" w:rsidRDefault="00854198" w:rsidP="00E726EB">
      <w:pPr>
        <w:pStyle w:val="ListParagraph"/>
        <w:numPr>
          <w:ilvl w:val="1"/>
          <w:numId w:val="2"/>
        </w:numPr>
      </w:pPr>
      <w:r>
        <w:t>260 – PEDALS</w:t>
      </w:r>
    </w:p>
    <w:p w14:paraId="01B2E7D8" w14:textId="2A6D342A" w:rsidR="00E726EB" w:rsidRDefault="00854198" w:rsidP="00854198">
      <w:pPr>
        <w:pStyle w:val="ListParagraph"/>
        <w:numPr>
          <w:ilvl w:val="1"/>
          <w:numId w:val="2"/>
        </w:numPr>
      </w:pPr>
      <w:r>
        <w:t>270 – STEERING</w:t>
      </w:r>
      <w:r w:rsidR="00E726EB">
        <w:t xml:space="preserve"> </w:t>
      </w:r>
    </w:p>
    <w:p w14:paraId="4774E7D1" w14:textId="77777777" w:rsidR="00E726EB" w:rsidRDefault="00E726EB" w:rsidP="00E726EB">
      <w:pPr>
        <w:pStyle w:val="ListParagraph"/>
        <w:numPr>
          <w:ilvl w:val="0"/>
          <w:numId w:val="2"/>
        </w:numPr>
      </w:pPr>
      <w:r>
        <w:t>300 – C POWERTRAIN</w:t>
      </w:r>
    </w:p>
    <w:p w14:paraId="6AEE060E" w14:textId="77777777" w:rsidR="00E726EB" w:rsidRDefault="00E726EB" w:rsidP="00E726EB">
      <w:pPr>
        <w:pStyle w:val="ListParagraph"/>
        <w:numPr>
          <w:ilvl w:val="0"/>
          <w:numId w:val="2"/>
        </w:numPr>
      </w:pPr>
      <w:r>
        <w:t xml:space="preserve">400 – E DRIVETRAIN </w:t>
      </w:r>
    </w:p>
    <w:p w14:paraId="486B42B8" w14:textId="77777777" w:rsidR="00E726EB" w:rsidRDefault="00E726EB" w:rsidP="00E726EB">
      <w:pPr>
        <w:pStyle w:val="ListParagraph"/>
        <w:numPr>
          <w:ilvl w:val="0"/>
          <w:numId w:val="2"/>
        </w:numPr>
      </w:pPr>
      <w:r>
        <w:t xml:space="preserve">500 – ACCUMULATOR </w:t>
      </w:r>
    </w:p>
    <w:p w14:paraId="55EB5B98" w14:textId="77777777" w:rsidR="00E726EB" w:rsidRDefault="00E726EB" w:rsidP="00E726EB">
      <w:pPr>
        <w:pStyle w:val="ListParagraph"/>
        <w:numPr>
          <w:ilvl w:val="0"/>
          <w:numId w:val="2"/>
        </w:numPr>
      </w:pPr>
      <w:r>
        <w:t xml:space="preserve">600 – E ELECTRONICS </w:t>
      </w:r>
    </w:p>
    <w:p w14:paraId="4125AC63" w14:textId="77777777" w:rsidR="00E726EB" w:rsidRDefault="00E726EB" w:rsidP="00E726EB">
      <w:pPr>
        <w:pStyle w:val="ListParagraph"/>
        <w:numPr>
          <w:ilvl w:val="0"/>
          <w:numId w:val="2"/>
        </w:numPr>
      </w:pPr>
      <w:r>
        <w:t>700 – C ELECTRONICS</w:t>
      </w:r>
    </w:p>
    <w:p w14:paraId="5D532775" w14:textId="77777777" w:rsidR="00E726EB" w:rsidRDefault="00E726EB" w:rsidP="00E726EB">
      <w:pPr>
        <w:pStyle w:val="ListParagraph"/>
        <w:numPr>
          <w:ilvl w:val="0"/>
          <w:numId w:val="2"/>
        </w:numPr>
      </w:pPr>
      <w:r>
        <w:t xml:space="preserve">800 – PROPRIETARY HARDWARE </w:t>
      </w:r>
    </w:p>
    <w:p w14:paraId="63452AF4" w14:textId="3D004938" w:rsidR="003E76FA" w:rsidRDefault="00E726EB" w:rsidP="00E726EB">
      <w:pPr>
        <w:pStyle w:val="ListParagraph"/>
        <w:numPr>
          <w:ilvl w:val="0"/>
          <w:numId w:val="2"/>
        </w:numPr>
      </w:pPr>
      <w:r>
        <w:t>900 – JIGS &amp; FIXTURESS</w:t>
      </w:r>
    </w:p>
    <w:p w14:paraId="4F05C5CE" w14:textId="2EDE4880" w:rsidR="00854198" w:rsidRDefault="00854198" w:rsidP="00854198"/>
    <w:p w14:paraId="01F5A928" w14:textId="48671AE7" w:rsidR="00854198" w:rsidRDefault="00854198">
      <w:r>
        <w:br w:type="page"/>
      </w:r>
    </w:p>
    <w:p w14:paraId="367FF2AD" w14:textId="54587ACC" w:rsidR="00854198" w:rsidRDefault="00854198" w:rsidP="00854198">
      <w:pPr>
        <w:rPr>
          <w:b/>
          <w:bCs/>
        </w:rPr>
      </w:pPr>
      <w:r w:rsidRPr="00854198">
        <w:rPr>
          <w:b/>
          <w:bCs/>
        </w:rPr>
        <w:lastRenderedPageBreak/>
        <w:t>Setting Part Descriptions:</w:t>
      </w:r>
    </w:p>
    <w:p w14:paraId="5824D0E5" w14:textId="23E88592" w:rsidR="00854198" w:rsidRPr="00854198" w:rsidRDefault="00854198" w:rsidP="00854198">
      <w:r>
        <w:t xml:space="preserve">A part description can be added when saving a </w:t>
      </w:r>
      <w:proofErr w:type="spellStart"/>
      <w:r>
        <w:t>Solidworks</w:t>
      </w:r>
      <w:proofErr w:type="spellEnd"/>
      <w:r>
        <w:t xml:space="preserve"> par</w:t>
      </w:r>
      <w:r w:rsidR="00510A4A">
        <w:t xml:space="preserve">t by clicking below the </w:t>
      </w:r>
      <w:proofErr w:type="gramStart"/>
      <w:r w:rsidR="00510A4A">
        <w:t>type</w:t>
      </w:r>
      <w:proofErr w:type="gramEnd"/>
      <w:r w:rsidR="00510A4A">
        <w:t xml:space="preserve"> box as shown:</w:t>
      </w:r>
      <w:r>
        <w:t xml:space="preserve"> </w:t>
      </w:r>
    </w:p>
    <w:p w14:paraId="3163B3DD" w14:textId="77777777" w:rsidR="00510A4A" w:rsidRDefault="00854198" w:rsidP="00854198">
      <w:r>
        <w:rPr>
          <w:noProof/>
        </w:rPr>
        <w:drawing>
          <wp:inline distT="0" distB="0" distL="0" distR="0" wp14:anchorId="1E5A371F" wp14:editId="6B8A5559">
            <wp:extent cx="4890894" cy="4000500"/>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901581" cy="4009242"/>
                    </a:xfrm>
                    <a:prstGeom prst="rect">
                      <a:avLst/>
                    </a:prstGeom>
                    <a:noFill/>
                    <a:ln>
                      <a:noFill/>
                    </a:ln>
                  </pic:spPr>
                </pic:pic>
              </a:graphicData>
            </a:graphic>
          </wp:inline>
        </w:drawing>
      </w:r>
    </w:p>
    <w:p w14:paraId="1FC0534F" w14:textId="08CE29DD" w:rsidR="00510A4A" w:rsidRDefault="00510A4A" w:rsidP="00854198">
      <w:r>
        <w:t xml:space="preserve">The part description can also be modified by </w:t>
      </w:r>
      <w:proofErr w:type="gramStart"/>
      <w:r>
        <w:t>right-clicking</w:t>
      </w:r>
      <w:proofErr w:type="gramEnd"/>
      <w:r>
        <w:t xml:space="preserve"> a file, selecting Properties, and then selecting the Details tab in the dialog box.</w:t>
      </w:r>
    </w:p>
    <w:p w14:paraId="7062D5C6" w14:textId="60DC7469" w:rsidR="00510A4A" w:rsidRDefault="00510A4A" w:rsidP="00854198">
      <w:r>
        <w:rPr>
          <w:noProof/>
        </w:rPr>
        <w:drawing>
          <wp:inline distT="0" distB="0" distL="0" distR="0" wp14:anchorId="7ED9D0BF" wp14:editId="4AA5A014">
            <wp:extent cx="2766277" cy="280409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791494" cy="2829659"/>
                    </a:xfrm>
                    <a:prstGeom prst="rect">
                      <a:avLst/>
                    </a:prstGeom>
                  </pic:spPr>
                </pic:pic>
              </a:graphicData>
            </a:graphic>
          </wp:inline>
        </w:drawing>
      </w:r>
      <w:r>
        <w:t xml:space="preserve"> </w:t>
      </w:r>
      <w:r>
        <w:rPr>
          <w:noProof/>
        </w:rPr>
        <w:drawing>
          <wp:inline distT="0" distB="0" distL="0" distR="0" wp14:anchorId="5F804F14" wp14:editId="7F885ECB">
            <wp:extent cx="3115363" cy="2700655"/>
            <wp:effectExtent l="0" t="0" r="889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122163" cy="2706550"/>
                    </a:xfrm>
                    <a:prstGeom prst="rect">
                      <a:avLst/>
                    </a:prstGeom>
                  </pic:spPr>
                </pic:pic>
              </a:graphicData>
            </a:graphic>
          </wp:inline>
        </w:drawing>
      </w:r>
    </w:p>
    <w:p w14:paraId="164AC29D" w14:textId="1E53F0AC" w:rsidR="00854198" w:rsidRDefault="00B659FF" w:rsidP="00854198">
      <w:pPr>
        <w:rPr>
          <w:b/>
          <w:bCs/>
        </w:rPr>
      </w:pPr>
      <w:r>
        <w:rPr>
          <w:b/>
          <w:bCs/>
        </w:rPr>
        <w:lastRenderedPageBreak/>
        <w:t>Displaying Part Descriptions</w:t>
      </w:r>
    </w:p>
    <w:p w14:paraId="1CB66C85" w14:textId="4784134A" w:rsidR="00B659FF" w:rsidRDefault="00B659FF" w:rsidP="00854198">
      <w:r>
        <w:t xml:space="preserve">To display part descriptions for only one folder, </w:t>
      </w:r>
      <w:r w:rsidR="00A46BE9">
        <w:t>follow only the instructions on t</w:t>
      </w:r>
      <w:r>
        <w:t>he next page.</w:t>
      </w:r>
    </w:p>
    <w:p w14:paraId="46D198E7" w14:textId="627A49BD" w:rsidR="00B659FF" w:rsidRDefault="00B659FF">
      <w:r>
        <w:t xml:space="preserve">To display part descriptions for every subfolder in the </w:t>
      </w:r>
      <w:proofErr w:type="spellStart"/>
      <w:r>
        <w:t>Solidworks</w:t>
      </w:r>
      <w:proofErr w:type="spellEnd"/>
      <w:r>
        <w:t xml:space="preserve"> subversion directory, navigate to the top-level folder and select Properties for the </w:t>
      </w:r>
      <w:proofErr w:type="spellStart"/>
      <w:r>
        <w:t>Solidworks</w:t>
      </w:r>
      <w:proofErr w:type="spellEnd"/>
      <w:r>
        <w:t xml:space="preserve"> folder. In the dialog box, select Customize:</w:t>
      </w:r>
    </w:p>
    <w:p w14:paraId="1B0DA47B" w14:textId="285AAEC5" w:rsidR="00B659FF" w:rsidRDefault="00B659FF">
      <w:r>
        <w:rPr>
          <w:noProof/>
        </w:rPr>
        <w:drawing>
          <wp:inline distT="0" distB="0" distL="0" distR="0" wp14:anchorId="6F154891" wp14:editId="6079D740">
            <wp:extent cx="2240280" cy="3097905"/>
            <wp:effectExtent l="0" t="0" r="762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8301" r="27467" b="6943"/>
                    <a:stretch/>
                  </pic:blipFill>
                  <pic:spPr bwMode="auto">
                    <a:xfrm>
                      <a:off x="0" y="0"/>
                      <a:ext cx="2247907" cy="3108451"/>
                    </a:xfrm>
                    <a:prstGeom prst="rect">
                      <a:avLst/>
                    </a:prstGeom>
                    <a:ln>
                      <a:noFill/>
                    </a:ln>
                    <a:extLst>
                      <a:ext uri="{53640926-AAD7-44D8-BBD7-CCE9431645EC}">
                        <a14:shadowObscured xmlns:a14="http://schemas.microsoft.com/office/drawing/2010/main"/>
                      </a:ext>
                    </a:extLst>
                  </pic:spPr>
                </pic:pic>
              </a:graphicData>
            </a:graphic>
          </wp:inline>
        </w:drawing>
      </w:r>
      <w:r>
        <w:tab/>
      </w:r>
      <w:r>
        <w:tab/>
      </w:r>
      <w:r>
        <w:rPr>
          <w:noProof/>
        </w:rPr>
        <w:drawing>
          <wp:inline distT="0" distB="0" distL="0" distR="0" wp14:anchorId="7961C884" wp14:editId="172E19F3">
            <wp:extent cx="2748625" cy="2933065"/>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74737" cy="2960929"/>
                    </a:xfrm>
                    <a:prstGeom prst="rect">
                      <a:avLst/>
                    </a:prstGeom>
                  </pic:spPr>
                </pic:pic>
              </a:graphicData>
            </a:graphic>
          </wp:inline>
        </w:drawing>
      </w:r>
    </w:p>
    <w:p w14:paraId="2A5C60F2" w14:textId="1D06AA83" w:rsidR="00B659FF" w:rsidRDefault="00B659FF"/>
    <w:p w14:paraId="23C81292" w14:textId="0D5FB262" w:rsidR="00B659FF" w:rsidRDefault="00B659FF">
      <w:r>
        <w:t xml:space="preserve">Choose to optimize the folder for General Items. All this means is that certain properties will be preset to display in the header. For us, this will be used for </w:t>
      </w:r>
      <w:proofErr w:type="spellStart"/>
      <w:r>
        <w:t>Solidworks</w:t>
      </w:r>
      <w:proofErr w:type="spellEnd"/>
      <w:r>
        <w:t xml:space="preserve"> parts and will show part descriptions:</w:t>
      </w:r>
    </w:p>
    <w:p w14:paraId="774194F2" w14:textId="54AB485B" w:rsidR="00B659FF" w:rsidRDefault="00B659FF">
      <w:r>
        <w:rPr>
          <w:noProof/>
        </w:rPr>
        <w:drawing>
          <wp:inline distT="0" distB="0" distL="0" distR="0" wp14:anchorId="4A03B3E2" wp14:editId="0B18C35D">
            <wp:extent cx="3990975" cy="22479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90975" cy="2247900"/>
                    </a:xfrm>
                    <a:prstGeom prst="rect">
                      <a:avLst/>
                    </a:prstGeom>
                  </pic:spPr>
                </pic:pic>
              </a:graphicData>
            </a:graphic>
          </wp:inline>
        </w:drawing>
      </w:r>
    </w:p>
    <w:p w14:paraId="592464C8" w14:textId="67B3F26C" w:rsidR="00B659FF" w:rsidRDefault="00B659FF">
      <w:r>
        <w:t xml:space="preserve">Make sure to </w:t>
      </w:r>
      <w:r w:rsidR="00A46BE9">
        <w:t>check the box to apply the template to all subfolders, so the entire directory will be covered in one shot.</w:t>
      </w:r>
    </w:p>
    <w:p w14:paraId="0D5F7655" w14:textId="10BA0DBF" w:rsidR="00510A4A" w:rsidRDefault="00510A4A" w:rsidP="00854198">
      <w:r>
        <w:lastRenderedPageBreak/>
        <w:t xml:space="preserve">To display </w:t>
      </w:r>
      <w:r w:rsidR="00A46BE9">
        <w:t xml:space="preserve">the </w:t>
      </w:r>
      <w:r>
        <w:t>part descriptions, right-click on a header item (Name, Type, etc.) and then click More:</w:t>
      </w:r>
    </w:p>
    <w:p w14:paraId="178A97A1" w14:textId="209E7253" w:rsidR="00510A4A" w:rsidRDefault="00A46BE9" w:rsidP="00854198">
      <w:r>
        <w:rPr>
          <w:noProof/>
        </w:rPr>
        <w:drawing>
          <wp:inline distT="0" distB="0" distL="0" distR="0" wp14:anchorId="5876F1B7" wp14:editId="129D9C9D">
            <wp:extent cx="2834640" cy="1936375"/>
            <wp:effectExtent l="0" t="0" r="381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57598" cy="1952058"/>
                    </a:xfrm>
                    <a:prstGeom prst="rect">
                      <a:avLst/>
                    </a:prstGeom>
                  </pic:spPr>
                </pic:pic>
              </a:graphicData>
            </a:graphic>
          </wp:inline>
        </w:drawing>
      </w:r>
    </w:p>
    <w:p w14:paraId="65BFD06F" w14:textId="2E11A5A9" w:rsidR="00510A4A" w:rsidRDefault="00510A4A" w:rsidP="00854198">
      <w:r>
        <w:t>A dialog box will open with a long list of potential properties. Scroll down to Description. Note that there are two Description properties. Only the first one will work, so select it.</w:t>
      </w:r>
    </w:p>
    <w:p w14:paraId="55A8D252" w14:textId="76737350" w:rsidR="00510A4A" w:rsidRDefault="00854198" w:rsidP="00A46BE9">
      <w:pPr>
        <w:jc w:val="center"/>
      </w:pPr>
      <w:r>
        <w:rPr>
          <w:noProof/>
        </w:rPr>
        <w:drawing>
          <wp:inline distT="0" distB="0" distL="0" distR="0" wp14:anchorId="4C669959" wp14:editId="28557873">
            <wp:extent cx="2080260" cy="274594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98533" cy="2770064"/>
                    </a:xfrm>
                    <a:prstGeom prst="rect">
                      <a:avLst/>
                    </a:prstGeom>
                    <a:noFill/>
                    <a:ln>
                      <a:noFill/>
                    </a:ln>
                  </pic:spPr>
                </pic:pic>
              </a:graphicData>
            </a:graphic>
          </wp:inline>
        </w:drawing>
      </w:r>
    </w:p>
    <w:p w14:paraId="26C08E44" w14:textId="59172849" w:rsidR="00A46BE9" w:rsidRDefault="00A46BE9" w:rsidP="00854198">
      <w:r>
        <w:t>A D</w:t>
      </w:r>
      <w:r w:rsidR="00510A4A">
        <w:t xml:space="preserve">escription </w:t>
      </w:r>
      <w:r>
        <w:t>property will then appear in the header.</w:t>
      </w:r>
    </w:p>
    <w:p w14:paraId="64B4552B" w14:textId="78894659" w:rsidR="00A46BE9" w:rsidRDefault="00A46BE9" w:rsidP="00854198">
      <w:r>
        <w:rPr>
          <w:noProof/>
        </w:rPr>
        <w:drawing>
          <wp:inline distT="0" distB="0" distL="0" distR="0" wp14:anchorId="455CCEF3" wp14:editId="6C15CECC">
            <wp:extent cx="5943600" cy="647065"/>
            <wp:effectExtent l="0" t="0" r="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647065"/>
                    </a:xfrm>
                    <a:prstGeom prst="rect">
                      <a:avLst/>
                    </a:prstGeom>
                  </pic:spPr>
                </pic:pic>
              </a:graphicData>
            </a:graphic>
          </wp:inline>
        </w:drawing>
      </w:r>
    </w:p>
    <w:p w14:paraId="418E0578" w14:textId="1248F931" w:rsidR="00510A4A" w:rsidRDefault="00A46BE9" w:rsidP="00854198">
      <w:pPr>
        <w:rPr>
          <w:noProof/>
        </w:rPr>
      </w:pPr>
      <w:r>
        <w:t>Optional: Drag the Description header to the position of you</w:t>
      </w:r>
      <w:r>
        <w:t>r choice</w:t>
      </w:r>
      <w:r>
        <w:t>. Note that the configuration will be the same for all folders in the directory.</w:t>
      </w:r>
      <w:r>
        <w:rPr>
          <w:noProof/>
        </w:rPr>
        <w:drawing>
          <wp:inline distT="0" distB="0" distL="0" distR="0" wp14:anchorId="530A502A" wp14:editId="2B350AA4">
            <wp:extent cx="5943600" cy="525780"/>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7692"/>
                    <a:stretch/>
                  </pic:blipFill>
                  <pic:spPr bwMode="auto">
                    <a:xfrm>
                      <a:off x="0" y="0"/>
                      <a:ext cx="5943600" cy="525780"/>
                    </a:xfrm>
                    <a:prstGeom prst="rect">
                      <a:avLst/>
                    </a:prstGeom>
                    <a:ln>
                      <a:noFill/>
                    </a:ln>
                    <a:extLst>
                      <a:ext uri="{53640926-AAD7-44D8-BBD7-CCE9431645EC}">
                        <a14:shadowObscured xmlns:a14="http://schemas.microsoft.com/office/drawing/2010/main"/>
                      </a:ext>
                    </a:extLst>
                  </pic:spPr>
                </pic:pic>
              </a:graphicData>
            </a:graphic>
          </wp:inline>
        </w:drawing>
      </w:r>
    </w:p>
    <w:p w14:paraId="270EC1BD" w14:textId="74E84977" w:rsidR="00510A4A" w:rsidRDefault="00510A4A" w:rsidP="00854198"/>
    <w:p w14:paraId="4FD5C4CC" w14:textId="56EB9BAD" w:rsidR="00A46BE9" w:rsidRDefault="00A46BE9" w:rsidP="00854198">
      <w:r>
        <w:lastRenderedPageBreak/>
        <w:t>Select File, then “Change folder and search options”, and then the View tab in the dialog box. Select “Apply to Folders” to apply the template to all folders optimized for General Items.</w:t>
      </w:r>
    </w:p>
    <w:p w14:paraId="774DC6D8" w14:textId="47F6A13B" w:rsidR="00510A4A" w:rsidRDefault="00A46BE9" w:rsidP="00854198">
      <w:r>
        <w:rPr>
          <w:noProof/>
        </w:rPr>
        <w:drawing>
          <wp:inline distT="0" distB="0" distL="0" distR="0" wp14:anchorId="7E70DA5E" wp14:editId="62F7AE96">
            <wp:extent cx="2769845" cy="299656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 r="47554"/>
                    <a:stretch/>
                  </pic:blipFill>
                  <pic:spPr bwMode="auto">
                    <a:xfrm>
                      <a:off x="0" y="0"/>
                      <a:ext cx="2773614" cy="3000642"/>
                    </a:xfrm>
                    <a:prstGeom prst="rect">
                      <a:avLst/>
                    </a:prstGeom>
                    <a:ln>
                      <a:noFill/>
                    </a:ln>
                    <a:extLst>
                      <a:ext uri="{53640926-AAD7-44D8-BBD7-CCE9431645EC}">
                        <a14:shadowObscured xmlns:a14="http://schemas.microsoft.com/office/drawing/2010/main"/>
                      </a:ext>
                    </a:extLst>
                  </pic:spPr>
                </pic:pic>
              </a:graphicData>
            </a:graphic>
          </wp:inline>
        </w:drawing>
      </w:r>
      <w:r>
        <w:rPr>
          <w:noProof/>
        </w:rPr>
        <w:t xml:space="preserve">  </w:t>
      </w:r>
      <w:r>
        <w:rPr>
          <w:noProof/>
        </w:rPr>
        <w:tab/>
      </w:r>
      <w:r w:rsidRPr="00A46BE9">
        <w:rPr>
          <w:noProof/>
        </w:rPr>
        <w:t xml:space="preserve"> </w:t>
      </w:r>
      <w:r>
        <w:rPr>
          <w:noProof/>
        </w:rPr>
        <w:drawing>
          <wp:inline distT="0" distB="0" distL="0" distR="0" wp14:anchorId="412A68F7" wp14:editId="33869FEF">
            <wp:extent cx="2689860" cy="3000034"/>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r="12199"/>
                    <a:stretch/>
                  </pic:blipFill>
                  <pic:spPr bwMode="auto">
                    <a:xfrm>
                      <a:off x="0" y="0"/>
                      <a:ext cx="2697830" cy="3008923"/>
                    </a:xfrm>
                    <a:prstGeom prst="rect">
                      <a:avLst/>
                    </a:prstGeom>
                    <a:ln>
                      <a:noFill/>
                    </a:ln>
                    <a:extLst>
                      <a:ext uri="{53640926-AAD7-44D8-BBD7-CCE9431645EC}">
                        <a14:shadowObscured xmlns:a14="http://schemas.microsoft.com/office/drawing/2010/main"/>
                      </a:ext>
                    </a:extLst>
                  </pic:spPr>
                </pic:pic>
              </a:graphicData>
            </a:graphic>
          </wp:inline>
        </w:drawing>
      </w:r>
    </w:p>
    <w:p w14:paraId="59A76FEB" w14:textId="077D609E" w:rsidR="00A46BE9" w:rsidRDefault="00A46BE9" w:rsidP="00854198"/>
    <w:p w14:paraId="6FF0437E" w14:textId="71A0DACE" w:rsidR="00A46BE9" w:rsidRDefault="00A46BE9" w:rsidP="00854198">
      <w:r>
        <w:t>Click Yes on the dialog to confirm the change.</w:t>
      </w:r>
    </w:p>
    <w:p w14:paraId="2552CBE8" w14:textId="7EE95D26" w:rsidR="00510A4A" w:rsidRPr="00E726EB" w:rsidRDefault="00A46BE9" w:rsidP="00854198">
      <w:r>
        <w:rPr>
          <w:noProof/>
        </w:rPr>
        <w:drawing>
          <wp:inline distT="0" distB="0" distL="0" distR="0" wp14:anchorId="02FB39DA" wp14:editId="6D520727">
            <wp:extent cx="4126230" cy="1989671"/>
            <wp:effectExtent l="0" t="0" r="762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37320" cy="1995019"/>
                    </a:xfrm>
                    <a:prstGeom prst="rect">
                      <a:avLst/>
                    </a:prstGeom>
                  </pic:spPr>
                </pic:pic>
              </a:graphicData>
            </a:graphic>
          </wp:inline>
        </w:drawing>
      </w:r>
    </w:p>
    <w:sectPr w:rsidR="00510A4A" w:rsidRPr="00E726EB" w:rsidSect="00675F7F">
      <w:headerReference w:type="default" r:id="rId20"/>
      <w:footerReference w:type="default" r:id="rId21"/>
      <w:pgSz w:w="12240" w:h="15840"/>
      <w:pgMar w:top="1440" w:right="1440" w:bottom="1440" w:left="1440" w:header="720" w:footer="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22D993" w14:textId="77777777" w:rsidR="008415DE" w:rsidRDefault="008415DE" w:rsidP="00675F7F">
      <w:pPr>
        <w:spacing w:after="0" w:line="240" w:lineRule="auto"/>
      </w:pPr>
      <w:r>
        <w:separator/>
      </w:r>
    </w:p>
  </w:endnote>
  <w:endnote w:type="continuationSeparator" w:id="0">
    <w:p w14:paraId="442264EA" w14:textId="77777777" w:rsidR="008415DE" w:rsidRDefault="008415DE" w:rsidP="00675F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icrosoft JhengHei Light">
    <w:panose1 w:val="020B0304030504040204"/>
    <w:charset w:val="88"/>
    <w:family w:val="swiss"/>
    <w:pitch w:val="variable"/>
    <w:sig w:usb0="800002A7" w:usb1="28CF4400" w:usb2="00000016" w:usb3="00000000" w:csb0="00100009"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31FE1A" w14:textId="77777777" w:rsidR="00675F7F" w:rsidRDefault="007307F2">
    <w:pPr>
      <w:pStyle w:val="Footer"/>
    </w:pPr>
    <w:r w:rsidRPr="00675F7F">
      <w:rPr>
        <w:noProof/>
      </w:rPr>
      <mc:AlternateContent>
        <mc:Choice Requires="wps">
          <w:drawing>
            <wp:anchor distT="0" distB="0" distL="114300" distR="114300" simplePos="0" relativeHeight="251675648" behindDoc="0" locked="0" layoutInCell="1" allowOverlap="1" wp14:anchorId="467025A5" wp14:editId="576115A3">
              <wp:simplePos x="0" y="0"/>
              <wp:positionH relativeFrom="column">
                <wp:posOffset>3663850</wp:posOffset>
              </wp:positionH>
              <wp:positionV relativeFrom="paragraph">
                <wp:posOffset>-1009650</wp:posOffset>
              </wp:positionV>
              <wp:extent cx="1068705" cy="1387475"/>
              <wp:effectExtent l="19050" t="19050" r="36195" b="41275"/>
              <wp:wrapNone/>
              <wp:docPr id="2" name="Straight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068705" cy="1387475"/>
                      </a:xfrm>
                      <a:prstGeom prst="line">
                        <a:avLst/>
                      </a:prstGeom>
                      <a:ln w="5715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D6B95EB" id="Straight Connector 14" o:spid="_x0000_s1026" style="position:absolute;flip:x;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8.5pt,-79.5pt" to="372.65pt,2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" strokecolor="white [3212]" strokeweight="4.5pt">
              <v:stroke joinstyle="miter"/>
              <o:lock v:ext="edit" shapetype="f"/>
            </v:line>
          </w:pict>
        </mc:Fallback>
      </mc:AlternateContent>
    </w:r>
    <w:r w:rsidRPr="00675F7F">
      <w:rPr>
        <w:noProof/>
      </w:rPr>
      <mc:AlternateContent>
        <mc:Choice Requires="wps">
          <w:drawing>
            <wp:anchor distT="0" distB="0" distL="114300" distR="114300" simplePos="0" relativeHeight="251669504" behindDoc="0" locked="0" layoutInCell="1" allowOverlap="1" wp14:anchorId="4288013B" wp14:editId="76A4074D">
              <wp:simplePos x="0" y="0"/>
              <wp:positionH relativeFrom="column">
                <wp:posOffset>4614333</wp:posOffset>
              </wp:positionH>
              <wp:positionV relativeFrom="paragraph">
                <wp:posOffset>-374015</wp:posOffset>
              </wp:positionV>
              <wp:extent cx="2600960" cy="345017"/>
              <wp:effectExtent l="0" t="0" r="0" b="0"/>
              <wp:wrapNone/>
              <wp:docPr id="18" name="TextBox 17">
                <a:extLst xmlns:a="http://schemas.openxmlformats.org/drawingml/2006/main">
                  <a:ext uri="{FF2B5EF4-FFF2-40B4-BE49-F238E27FC236}">
                    <a16:creationId xmlns:a16="http://schemas.microsoft.com/office/drawing/2014/main" id="{002317DF-8536-4DA3-AFEA-2957E9DBDC81}"/>
                  </a:ext>
                </a:extLst>
              </wp:docPr>
              <wp:cNvGraphicFramePr/>
              <a:graphic xmlns:a="http://schemas.openxmlformats.org/drawingml/2006/main">
                <a:graphicData uri="http://schemas.microsoft.com/office/word/2010/wordprocessingShape">
                  <wps:wsp>
                    <wps:cNvSpPr txBox="1"/>
                    <wps:spPr>
                      <a:xfrm>
                        <a:off x="0" y="0"/>
                        <a:ext cx="2600960" cy="345017"/>
                      </a:xfrm>
                      <a:prstGeom prst="rect">
                        <a:avLst/>
                      </a:prstGeom>
                      <a:noFill/>
                    </wps:spPr>
                    <wps:txbx>
                      <w:txbxContent>
                        <w:p w14:paraId="32C2F2AA" w14:textId="77777777" w:rsidR="00675F7F" w:rsidRPr="00675F7F" w:rsidRDefault="00675F7F" w:rsidP="00675F7F">
                          <w:pPr>
                            <w:rPr>
                              <w:rFonts w:eastAsia="Microsoft JhengHei Light"/>
                              <w:color w:val="FFFFFF" w:themeColor="background1"/>
                              <w:kern w:val="24"/>
                              <w:sz w:val="32"/>
                              <w:szCs w:val="32"/>
                            </w:rPr>
                          </w:pPr>
                          <w:r w:rsidRPr="00675F7F">
                            <w:rPr>
                              <w:rFonts w:eastAsia="Microsoft JhengHei Light"/>
                              <w:color w:val="FFFFFF" w:themeColor="background1"/>
                              <w:kern w:val="24"/>
                              <w:sz w:val="32"/>
                              <w:szCs w:val="32"/>
                            </w:rPr>
                            <w:t xml:space="preserve">Have Fun – Learn – Win </w:t>
                          </w:r>
                        </w:p>
                      </w:txbxContent>
                    </wps:txbx>
                    <wps:bodyPr wrap="square" rtlCol="0">
                      <a:noAutofit/>
                    </wps:bodyPr>
                  </wps:wsp>
                </a:graphicData>
              </a:graphic>
              <wp14:sizeRelV relativeFrom="margin">
                <wp14:pctHeight>0</wp14:pctHeight>
              </wp14:sizeRelV>
            </wp:anchor>
          </w:drawing>
        </mc:Choice>
        <mc:Fallback>
          <w:pict>
            <v:shapetype w14:anchorId="4288013B" id="_x0000_t202" coordsize="21600,21600" o:spt="202" path="m,l,21600r21600,l21600,xe">
              <v:stroke joinstyle="miter"/>
              <v:path gradientshapeok="t" o:connecttype="rect"/>
            </v:shapetype>
            <v:shape id="TextBox 17" o:spid="_x0000_s1027" type="#_x0000_t202" style="position:absolute;margin-left:363.35pt;margin-top:-29.45pt;width:204.8pt;height:27.15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" filled="f" stroked="f">
              <v:textbox>
                <w:txbxContent>
                  <w:p w14:paraId="32C2F2AA" w14:textId="77777777" w:rsidR="00675F7F" w:rsidRPr="00675F7F" w:rsidRDefault="00675F7F" w:rsidP="00675F7F">
                    <w:pPr>
                      <w:rPr>
                        <w:rFonts w:eastAsia="Microsoft JhengHei Light"/>
                        <w:color w:val="FFFFFF" w:themeColor="background1"/>
                        <w:kern w:val="24"/>
                        <w:sz w:val="32"/>
                        <w:szCs w:val="32"/>
                      </w:rPr>
                    </w:pPr>
                    <w:r w:rsidRPr="00675F7F">
                      <w:rPr>
                        <w:rFonts w:eastAsia="Microsoft JhengHei Light"/>
                        <w:color w:val="FFFFFF" w:themeColor="background1"/>
                        <w:kern w:val="24"/>
                        <w:sz w:val="32"/>
                        <w:szCs w:val="32"/>
                      </w:rPr>
                      <w:t xml:space="preserve">Have Fun – Learn – Win </w:t>
                    </w:r>
                  </w:p>
                </w:txbxContent>
              </v:textbox>
            </v:shape>
          </w:pict>
        </mc:Fallback>
      </mc:AlternateContent>
    </w:r>
    <w:r w:rsidR="00675F7F" w:rsidRPr="00675F7F">
      <w:rPr>
        <w:noProof/>
      </w:rPr>
      <mc:AlternateContent>
        <mc:Choice Requires="wps">
          <w:drawing>
            <wp:anchor distT="0" distB="0" distL="114300" distR="114300" simplePos="0" relativeHeight="251677696" behindDoc="0" locked="0" layoutInCell="1" allowOverlap="1" wp14:anchorId="0DB91122" wp14:editId="0FD2F815">
              <wp:simplePos x="0" y="0"/>
              <wp:positionH relativeFrom="column">
                <wp:posOffset>3720306</wp:posOffset>
              </wp:positionH>
              <wp:positionV relativeFrom="paragraph">
                <wp:posOffset>-857885</wp:posOffset>
              </wp:positionV>
              <wp:extent cx="1068705" cy="1387475"/>
              <wp:effectExtent l="19050" t="19050" r="36195" b="41275"/>
              <wp:wrapNone/>
              <wp:docPr id="5" name="Straight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068705" cy="1387475"/>
                      </a:xfrm>
                      <a:prstGeom prst="line">
                        <a:avLst/>
                      </a:prstGeom>
                      <a:ln w="5715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22B178F" id="Straight Connector 14" o:spid="_x0000_s1026" style="position:absolute;flip:x;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2.95pt,-67.55pt" to="377.1pt,4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" strokecolor="white [3212]" strokeweight="4.5pt">
              <v:stroke joinstyle="miter"/>
              <o:lock v:ext="edit" shapetype="f"/>
            </v:line>
          </w:pict>
        </mc:Fallback>
      </mc:AlternateContent>
    </w:r>
    <w:r w:rsidR="00675F7F" w:rsidRPr="00675F7F">
      <w:rPr>
        <w:noProof/>
      </w:rPr>
      <mc:AlternateContent>
        <mc:Choice Requires="wps">
          <w:drawing>
            <wp:anchor distT="0" distB="0" distL="114300" distR="114300" simplePos="0" relativeHeight="251679744" behindDoc="0" locked="0" layoutInCell="1" allowOverlap="1" wp14:anchorId="2B83EFFB" wp14:editId="7F9A4C6B">
              <wp:simplePos x="0" y="0"/>
              <wp:positionH relativeFrom="column">
                <wp:posOffset>3780790</wp:posOffset>
              </wp:positionH>
              <wp:positionV relativeFrom="paragraph">
                <wp:posOffset>-705485</wp:posOffset>
              </wp:positionV>
              <wp:extent cx="1068976" cy="1387566"/>
              <wp:effectExtent l="19050" t="19050" r="36195" b="41275"/>
              <wp:wrapNone/>
              <wp:docPr id="6" name="Straight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068976" cy="1387566"/>
                      </a:xfrm>
                      <a:prstGeom prst="line">
                        <a:avLst/>
                      </a:prstGeom>
                      <a:ln w="5715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F67F4C9" id="Straight Connector 14" o:spid="_x0000_s1026" style="position:absolute;flip:x;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7.7pt,-55.55pt" to="381.85pt,5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" strokecolor="white [3212]" strokeweight="4.5pt">
              <v:stroke joinstyle="miter"/>
              <o:lock v:ext="edit" shapetype="f"/>
            </v:line>
          </w:pict>
        </mc:Fallback>
      </mc:AlternateContent>
    </w:r>
    <w:r w:rsidR="00675F7F" w:rsidRPr="00675F7F">
      <w:rPr>
        <w:noProof/>
      </w:rPr>
      <mc:AlternateContent>
        <mc:Choice Requires="wps">
          <w:drawing>
            <wp:anchor distT="0" distB="0" distL="114300" distR="114300" simplePos="0" relativeHeight="251671552" behindDoc="0" locked="0" layoutInCell="1" allowOverlap="1" wp14:anchorId="5D7295B6" wp14:editId="0FE6563D">
              <wp:simplePos x="0" y="0"/>
              <wp:positionH relativeFrom="column">
                <wp:posOffset>-2460171</wp:posOffset>
              </wp:positionH>
              <wp:positionV relativeFrom="paragraph">
                <wp:posOffset>-574856</wp:posOffset>
              </wp:positionV>
              <wp:extent cx="541539" cy="719091"/>
              <wp:effectExtent l="19050" t="19050" r="49530" b="43180"/>
              <wp:wrapNone/>
              <wp:docPr id="15" name="Straight Connector 14">
                <a:extLst xmlns:a="http://schemas.openxmlformats.org/drawingml/2006/main">
                  <a:ext uri="{FF2B5EF4-FFF2-40B4-BE49-F238E27FC236}">
                    <a16:creationId xmlns:a16="http://schemas.microsoft.com/office/drawing/2014/main" id="{FBB02D57-4C12-4801-B92E-926CC0D646F4}"/>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541539" cy="719091"/>
                      </a:xfrm>
                      <a:prstGeom prst="line">
                        <a:avLst/>
                      </a:prstGeom>
                      <a:ln w="5715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3C6AD80" id="Straight Connector 14" o:spid="_x0000_s1026" style="position:absolute;flip:x;z-index:251671552;visibility:visible;mso-wrap-style:square;mso-wrap-distance-left:9pt;mso-wrap-distance-top:0;mso-wrap-distance-right:9pt;mso-wrap-distance-bottom:0;mso-position-horizontal:absolute;mso-position-horizontal-relative:text;mso-position-vertical:absolute;mso-position-vertical-relative:text" from="-193.7pt,-45.25pt" to="-151.05pt,1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" strokecolor="white [3212]" strokeweight="4.5pt">
              <v:stroke joinstyle="miter"/>
              <o:lock v:ext="edit" shapetype="f"/>
            </v:line>
          </w:pict>
        </mc:Fallback>
      </mc:AlternateContent>
    </w:r>
    <w:r w:rsidR="00675F7F" w:rsidRPr="00675F7F">
      <w:rPr>
        <w:noProof/>
      </w:rPr>
      <mc:AlternateContent>
        <mc:Choice Requires="wps">
          <w:drawing>
            <wp:anchor distT="0" distB="0" distL="114300" distR="114300" simplePos="0" relativeHeight="251672576" behindDoc="0" locked="0" layoutInCell="1" allowOverlap="1" wp14:anchorId="128723F3" wp14:editId="657AE72F">
              <wp:simplePos x="0" y="0"/>
              <wp:positionH relativeFrom="column">
                <wp:posOffset>-2375716</wp:posOffset>
              </wp:positionH>
              <wp:positionV relativeFrom="paragraph">
                <wp:posOffset>-508816</wp:posOffset>
              </wp:positionV>
              <wp:extent cx="541539" cy="719091"/>
              <wp:effectExtent l="19050" t="19050" r="49530" b="43180"/>
              <wp:wrapNone/>
              <wp:docPr id="16" name="Straight Connector 15">
                <a:extLst xmlns:a="http://schemas.openxmlformats.org/drawingml/2006/main">
                  <a:ext uri="{FF2B5EF4-FFF2-40B4-BE49-F238E27FC236}">
                    <a16:creationId xmlns:a16="http://schemas.microsoft.com/office/drawing/2014/main" id="{75FF9E83-7362-49E5-8916-6023F3CAD4D5}"/>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541539" cy="719091"/>
                      </a:xfrm>
                      <a:prstGeom prst="line">
                        <a:avLst/>
                      </a:prstGeom>
                      <a:ln w="5715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CCBEDAF" id="Straight Connector 15" o:spid="_x0000_s1026" style="position:absolute;flip:x;z-index:251672576;visibility:visible;mso-wrap-style:square;mso-wrap-distance-left:9pt;mso-wrap-distance-top:0;mso-wrap-distance-right:9pt;mso-wrap-distance-bottom:0;mso-position-horizontal:absolute;mso-position-horizontal-relative:text;mso-position-vertical:absolute;mso-position-vertical-relative:text" from="-187.05pt,-40.05pt" to="-144.4pt,1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" strokecolor="white [3212]" strokeweight="4.5pt">
              <v:stroke joinstyle="miter"/>
              <o:lock v:ext="edit" shapetype="f"/>
            </v:line>
          </w:pict>
        </mc:Fallback>
      </mc:AlternateContent>
    </w:r>
    <w:r w:rsidR="00675F7F" w:rsidRPr="00675F7F">
      <w:rPr>
        <w:noProof/>
      </w:rPr>
      <mc:AlternateContent>
        <mc:Choice Requires="wps">
          <w:drawing>
            <wp:anchor distT="0" distB="0" distL="114300" distR="114300" simplePos="0" relativeHeight="251673600" behindDoc="0" locked="0" layoutInCell="1" allowOverlap="1" wp14:anchorId="3703E1F9" wp14:editId="2B00D684">
              <wp:simplePos x="0" y="0"/>
              <wp:positionH relativeFrom="column">
                <wp:posOffset>-2234111</wp:posOffset>
              </wp:positionH>
              <wp:positionV relativeFrom="paragraph">
                <wp:posOffset>-508816</wp:posOffset>
              </wp:positionV>
              <wp:extent cx="541539" cy="719091"/>
              <wp:effectExtent l="19050" t="19050" r="49530" b="43180"/>
              <wp:wrapNone/>
              <wp:docPr id="17" name="Straight Connector 16">
                <a:extLst xmlns:a="http://schemas.openxmlformats.org/drawingml/2006/main">
                  <a:ext uri="{FF2B5EF4-FFF2-40B4-BE49-F238E27FC236}">
                    <a16:creationId xmlns:a16="http://schemas.microsoft.com/office/drawing/2014/main" id="{AF795323-14D0-4E57-A91F-A04AEC4CE88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541539" cy="719091"/>
                      </a:xfrm>
                      <a:prstGeom prst="line">
                        <a:avLst/>
                      </a:prstGeom>
                      <a:ln w="5715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C67DEFE" id="Straight Connector 16" o:spid="_x0000_s1026" style="position:absolute;flip:x;z-index:251673600;visibility:visible;mso-wrap-style:square;mso-wrap-distance-left:9pt;mso-wrap-distance-top:0;mso-wrap-distance-right:9pt;mso-wrap-distance-bottom:0;mso-position-horizontal:absolute;mso-position-horizontal-relative:text;mso-position-vertical:absolute;mso-position-vertical-relative:text" from="-175.9pt,-40.05pt" to="-133.25pt,1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" strokecolor="white [3212]" strokeweight="4.5pt">
              <v:stroke joinstyle="miter"/>
              <o:lock v:ext="edit" shapetype="f"/>
            </v:line>
          </w:pict>
        </mc:Fallback>
      </mc:AlternateContent>
    </w:r>
    <w:r w:rsidR="00675F7F" w:rsidRPr="00675F7F">
      <w:rPr>
        <w:noProof/>
      </w:rPr>
      <mc:AlternateContent>
        <mc:Choice Requires="wps">
          <w:drawing>
            <wp:anchor distT="0" distB="0" distL="114300" distR="114300" simplePos="0" relativeHeight="251667456" behindDoc="0" locked="0" layoutInCell="1" allowOverlap="1" wp14:anchorId="5A323D40" wp14:editId="54649C09">
              <wp:simplePos x="0" y="0"/>
              <wp:positionH relativeFrom="column">
                <wp:posOffset>-2459082</wp:posOffset>
              </wp:positionH>
              <wp:positionV relativeFrom="paragraph">
                <wp:posOffset>-574312</wp:posOffset>
              </wp:positionV>
              <wp:extent cx="10816590" cy="777875"/>
              <wp:effectExtent l="0" t="0" r="22860" b="22225"/>
              <wp:wrapNone/>
              <wp:docPr id="1" name="Rectangle 3"/>
              <wp:cNvGraphicFramePr/>
              <a:graphic xmlns:a="http://schemas.openxmlformats.org/drawingml/2006/main">
                <a:graphicData uri="http://schemas.microsoft.com/office/word/2010/wordprocessingShape">
                  <wps:wsp>
                    <wps:cNvSpPr/>
                    <wps:spPr>
                      <a:xfrm>
                        <a:off x="0" y="0"/>
                        <a:ext cx="10816590" cy="777875"/>
                      </a:xfrm>
                      <a:custGeom>
                        <a:avLst/>
                        <a:gdLst>
                          <a:gd name="connsiteX0" fmla="*/ 0 w 11887200"/>
                          <a:gd name="connsiteY0" fmla="*/ 0 h 905164"/>
                          <a:gd name="connsiteX1" fmla="*/ 11887200 w 11887200"/>
                          <a:gd name="connsiteY1" fmla="*/ 0 h 905164"/>
                          <a:gd name="connsiteX2" fmla="*/ 11887200 w 11887200"/>
                          <a:gd name="connsiteY2" fmla="*/ 905164 h 905164"/>
                          <a:gd name="connsiteX3" fmla="*/ 0 w 11887200"/>
                          <a:gd name="connsiteY3" fmla="*/ 905164 h 905164"/>
                          <a:gd name="connsiteX4" fmla="*/ 0 w 11887200"/>
                          <a:gd name="connsiteY4" fmla="*/ 0 h 905164"/>
                          <a:gd name="connsiteX0" fmla="*/ 0 w 11887200"/>
                          <a:gd name="connsiteY0" fmla="*/ 0 h 905164"/>
                          <a:gd name="connsiteX1" fmla="*/ 11887200 w 11887200"/>
                          <a:gd name="connsiteY1" fmla="*/ 0 h 905164"/>
                          <a:gd name="connsiteX2" fmla="*/ 11887200 w 11887200"/>
                          <a:gd name="connsiteY2" fmla="*/ 905164 h 905164"/>
                          <a:gd name="connsiteX3" fmla="*/ 0 w 11887200"/>
                          <a:gd name="connsiteY3" fmla="*/ 905164 h 905164"/>
                          <a:gd name="connsiteX4" fmla="*/ 0 w 11887200"/>
                          <a:gd name="connsiteY4" fmla="*/ 0 h 905164"/>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1887200" h="905164">
                            <a:moveTo>
                              <a:pt x="0" y="0"/>
                            </a:moveTo>
                            <a:lnTo>
                              <a:pt x="11887200" y="0"/>
                            </a:lnTo>
                            <a:lnTo>
                              <a:pt x="11887200" y="905164"/>
                            </a:lnTo>
                            <a:lnTo>
                              <a:pt x="0" y="905164"/>
                            </a:lnTo>
                            <a:lnTo>
                              <a:pt x="0" y="0"/>
                            </a:lnTo>
                            <a:close/>
                          </a:path>
                        </a:pathLst>
                      </a:custGeom>
                      <a:blipFill dpi="0" rotWithShape="1">
                        <a:blip r:embed="rId1">
                          <a:extLst>
                            <a:ext uri="{28A0092B-C50C-407E-A947-70E740481C1C}">
                              <a14:useLocalDpi xmlns:a14="http://schemas.microsoft.com/office/drawing/2010/main" val="0"/>
                            </a:ext>
                            <a:ext uri="{837473B0-CC2E-450A-ABE3-18F120FF3D39}">
                              <a1611:picAttrSrcUrl xmlns:a1611="http://schemas.microsoft.com/office/drawing/2016/11/main" r:id="rId2"/>
                            </a:ext>
                          </a:extLst>
                        </a:blip>
                        <a:srcRect/>
                        <a:stretch>
                          <a:fillRect/>
                        </a:stretch>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A3241D" id="Rectangle 3" o:spid="_x0000_s1026" style="position:absolute;margin-left:-193.65pt;margin-top:-45.2pt;width:851.7pt;height:61.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1887200,905164" o:gfxdata="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" path="m,l11887200,r,905164l,905164,,xe" strokecolor="#1f3763 [1604]" strokeweight="1pt">
              <v:fill r:id="rId3" o:title="" recolor="t" rotate="t" type="frame"/>
              <v:stroke joinstyle="miter"/>
              <v:path arrowok="t" o:connecttype="custom" o:connectlocs="0,0;10816590,0;10816590,777875;0,777875;0,0" o:connectangles="0,0,0,0,0"/>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456E60" w14:textId="77777777" w:rsidR="008415DE" w:rsidRDefault="008415DE" w:rsidP="00675F7F">
      <w:pPr>
        <w:spacing w:after="0" w:line="240" w:lineRule="auto"/>
      </w:pPr>
      <w:r>
        <w:separator/>
      </w:r>
    </w:p>
  </w:footnote>
  <w:footnote w:type="continuationSeparator" w:id="0">
    <w:p w14:paraId="5DD4A005" w14:textId="77777777" w:rsidR="008415DE" w:rsidRDefault="008415DE" w:rsidP="00675F7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53CDDB" w14:textId="77777777" w:rsidR="00675F7F" w:rsidRDefault="007307F2">
    <w:pPr>
      <w:pStyle w:val="Header"/>
    </w:pPr>
    <w:r w:rsidRPr="00675F7F">
      <w:rPr>
        <w:noProof/>
      </w:rPr>
      <w:drawing>
        <wp:anchor distT="0" distB="0" distL="114300" distR="114300" simplePos="0" relativeHeight="251660288" behindDoc="0" locked="0" layoutInCell="1" allowOverlap="1" wp14:anchorId="5C41BF21" wp14:editId="614E2B61">
          <wp:simplePos x="0" y="0"/>
          <wp:positionH relativeFrom="column">
            <wp:posOffset>4663614</wp:posOffset>
          </wp:positionH>
          <wp:positionV relativeFrom="paragraph">
            <wp:posOffset>-360898</wp:posOffset>
          </wp:positionV>
          <wp:extent cx="2134098" cy="660406"/>
          <wp:effectExtent l="0" t="0" r="0" b="6350"/>
          <wp:wrapNone/>
          <wp:docPr id="13" name="Picture 12">
            <a:extLst xmlns:a="http://schemas.openxmlformats.org/drawingml/2006/main">
              <a:ext uri="{FF2B5EF4-FFF2-40B4-BE49-F238E27FC236}">
                <a16:creationId xmlns:a16="http://schemas.microsoft.com/office/drawing/2014/main" id="{778CF75D-CB79-4A65-A66B-84656A6D3076}"/>
              </a:ext>
            </a:extLst>
          </wp:docPr>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id="{778CF75D-CB79-4A65-A66B-84656A6D3076}"/>
                      </a:ext>
                    </a:extLst>
                  </pic:cNvPr>
                  <pic:cNvPicPr/>
                </pic:nvPicPr>
                <pic:blipFill>
                  <a:blip r:embed="rId1" cstate="print">
                    <a:extLst>
                      <a:ext uri="{28A0092B-C50C-407E-A947-70E740481C1C}">
                        <a14:useLocalDpi xmlns:a14="http://schemas.microsoft.com/office/drawing/2010/main" val="0"/>
                      </a:ext>
                    </a:extLst>
                  </a:blip>
                  <a:stretch>
                    <a:fillRect/>
                  </a:stretch>
                </pic:blipFill>
                <pic:spPr>
                  <a:xfrm>
                    <a:off x="0" y="0"/>
                    <a:ext cx="2188447" cy="677224"/>
                  </a:xfrm>
                  <a:prstGeom prst="rect">
                    <a:avLst/>
                  </a:prstGeom>
                </pic:spPr>
              </pic:pic>
            </a:graphicData>
          </a:graphic>
          <wp14:sizeRelH relativeFrom="margin">
            <wp14:pctWidth>0</wp14:pctWidth>
          </wp14:sizeRelH>
          <wp14:sizeRelV relativeFrom="margin">
            <wp14:pctHeight>0</wp14:pctHeight>
          </wp14:sizeRelV>
        </wp:anchor>
      </w:drawing>
    </w:r>
    <w:r w:rsidR="00675F7F" w:rsidRPr="00675F7F">
      <w:rPr>
        <w:noProof/>
      </w:rPr>
      <mc:AlternateContent>
        <mc:Choice Requires="wps">
          <w:drawing>
            <wp:anchor distT="0" distB="0" distL="114300" distR="114300" simplePos="0" relativeHeight="251665408" behindDoc="0" locked="0" layoutInCell="1" allowOverlap="1" wp14:anchorId="0EE312A4" wp14:editId="384ECE5B">
              <wp:simplePos x="0" y="0"/>
              <wp:positionH relativeFrom="column">
                <wp:posOffset>-250825</wp:posOffset>
              </wp:positionH>
              <wp:positionV relativeFrom="paragraph">
                <wp:posOffset>-596265</wp:posOffset>
              </wp:positionV>
              <wp:extent cx="920750" cy="1293495"/>
              <wp:effectExtent l="38100" t="38100" r="31750" b="40005"/>
              <wp:wrapNone/>
              <wp:docPr id="22" name="Straight Connector 21">
                <a:extLst xmlns:a="http://schemas.openxmlformats.org/drawingml/2006/main">
                  <a:ext uri="{FF2B5EF4-FFF2-40B4-BE49-F238E27FC236}">
                    <a16:creationId xmlns:a16="http://schemas.microsoft.com/office/drawing/2014/main" id="{158D292E-1341-4378-B65E-A5E6047669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920750" cy="1293495"/>
                      </a:xfrm>
                      <a:prstGeom prst="line">
                        <a:avLst/>
                      </a:prstGeom>
                      <a:ln w="762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F76BC3F" id="Straight Connector 21" o:spid="_x0000_s1026" style="position:absolute;flip:x;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75pt,-46.95pt" to="52.75pt,5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" strokecolor="white [3212]" strokeweight="6pt">
              <v:stroke joinstyle="miter"/>
              <o:lock v:ext="edit" shapetype="f"/>
            </v:line>
          </w:pict>
        </mc:Fallback>
      </mc:AlternateContent>
    </w:r>
    <w:r w:rsidR="00675F7F" w:rsidRPr="00675F7F">
      <w:rPr>
        <w:noProof/>
      </w:rPr>
      <mc:AlternateContent>
        <mc:Choice Requires="wps">
          <w:drawing>
            <wp:anchor distT="0" distB="0" distL="114300" distR="114300" simplePos="0" relativeHeight="251664384" behindDoc="0" locked="0" layoutInCell="1" allowOverlap="1" wp14:anchorId="424F5C6A" wp14:editId="799922CD">
              <wp:simplePos x="0" y="0"/>
              <wp:positionH relativeFrom="column">
                <wp:posOffset>-871855</wp:posOffset>
              </wp:positionH>
              <wp:positionV relativeFrom="paragraph">
                <wp:posOffset>-636270</wp:posOffset>
              </wp:positionV>
              <wp:extent cx="924560" cy="1252220"/>
              <wp:effectExtent l="38100" t="38100" r="46990" b="43180"/>
              <wp:wrapNone/>
              <wp:docPr id="21" name="Straight Connector 20">
                <a:extLst xmlns:a="http://schemas.openxmlformats.org/drawingml/2006/main">
                  <a:ext uri="{FF2B5EF4-FFF2-40B4-BE49-F238E27FC236}">
                    <a16:creationId xmlns:a16="http://schemas.microsoft.com/office/drawing/2014/main" id="{314D9E74-77D0-4A5F-9874-8A696603DE4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924560" cy="1252220"/>
                      </a:xfrm>
                      <a:prstGeom prst="line">
                        <a:avLst/>
                      </a:prstGeom>
                      <a:ln w="762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006C5CA" id="Straight Connector 20" o:spid="_x0000_s1026" style="position:absolute;flip:x;z-index:251664384;visibility:visible;mso-wrap-style:square;mso-wrap-distance-left:9pt;mso-wrap-distance-top:0;mso-wrap-distance-right:9pt;mso-wrap-distance-bottom:0;mso-position-horizontal:absolute;mso-position-horizontal-relative:text;mso-position-vertical:absolute;mso-position-vertical-relative:text" from="-68.65pt,-50.1pt" to="4.1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" strokecolor="white [3212]" strokeweight="6pt">
              <v:stroke joinstyle="miter"/>
              <o:lock v:ext="edit" shapetype="f"/>
            </v:line>
          </w:pict>
        </mc:Fallback>
      </mc:AlternateContent>
    </w:r>
    <w:r w:rsidR="00675F7F" w:rsidRPr="00675F7F">
      <w:rPr>
        <w:noProof/>
      </w:rPr>
      <mc:AlternateContent>
        <mc:Choice Requires="wps">
          <w:drawing>
            <wp:anchor distT="0" distB="0" distL="114300" distR="114300" simplePos="0" relativeHeight="251663360" behindDoc="0" locked="0" layoutInCell="1" allowOverlap="1" wp14:anchorId="02D8F994" wp14:editId="58EB53D8">
              <wp:simplePos x="0" y="0"/>
              <wp:positionH relativeFrom="column">
                <wp:posOffset>-472440</wp:posOffset>
              </wp:positionH>
              <wp:positionV relativeFrom="paragraph">
                <wp:posOffset>-636270</wp:posOffset>
              </wp:positionV>
              <wp:extent cx="952500" cy="1334135"/>
              <wp:effectExtent l="38100" t="38100" r="38100" b="56515"/>
              <wp:wrapNone/>
              <wp:docPr id="20" name="Straight Connector 19">
                <a:extLst xmlns:a="http://schemas.openxmlformats.org/drawingml/2006/main">
                  <a:ext uri="{FF2B5EF4-FFF2-40B4-BE49-F238E27FC236}">
                    <a16:creationId xmlns:a16="http://schemas.microsoft.com/office/drawing/2014/main" id="{18B7076F-E33E-4BC1-8ED3-935C44B05C26}"/>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952500" cy="1334135"/>
                      </a:xfrm>
                      <a:prstGeom prst="line">
                        <a:avLst/>
                      </a:prstGeom>
                      <a:ln w="762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0D9A5F3" id="Straight Connector 19" o:spid="_x0000_s1026" style="position:absolute;flip:x;z-index:251663360;visibility:visible;mso-wrap-style:square;mso-wrap-distance-left:9pt;mso-wrap-distance-top:0;mso-wrap-distance-right:9pt;mso-wrap-distance-bottom:0;mso-position-horizontal:absolute;mso-position-horizontal-relative:text;mso-position-vertical:absolute;mso-position-vertical-relative:text" from="-37.2pt,-50.1pt" to="37.8pt,5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" strokecolor="white [3212]" strokeweight="6pt">
              <v:stroke joinstyle="miter"/>
              <o:lock v:ext="edit" shapetype="f"/>
            </v:line>
          </w:pict>
        </mc:Fallback>
      </mc:AlternateContent>
    </w:r>
    <w:r w:rsidR="00675F7F" w:rsidRPr="00675F7F">
      <w:rPr>
        <w:noProof/>
      </w:rPr>
      <mc:AlternateContent>
        <mc:Choice Requires="wps">
          <w:drawing>
            <wp:anchor distT="0" distB="0" distL="114300" distR="114300" simplePos="0" relativeHeight="251662336" behindDoc="0" locked="0" layoutInCell="1" allowOverlap="1" wp14:anchorId="56FC5E56" wp14:editId="2ABBE40F">
              <wp:simplePos x="0" y="0"/>
              <wp:positionH relativeFrom="column">
                <wp:posOffset>-661126</wp:posOffset>
              </wp:positionH>
              <wp:positionV relativeFrom="paragraph">
                <wp:posOffset>-636724</wp:posOffset>
              </wp:positionV>
              <wp:extent cx="932147" cy="1271370"/>
              <wp:effectExtent l="38100" t="38100" r="40005" b="43180"/>
              <wp:wrapNone/>
              <wp:docPr id="19" name="Straight Connector 18">
                <a:extLst xmlns:a="http://schemas.openxmlformats.org/drawingml/2006/main">
                  <a:ext uri="{FF2B5EF4-FFF2-40B4-BE49-F238E27FC236}">
                    <a16:creationId xmlns:a16="http://schemas.microsoft.com/office/drawing/2014/main" id="{7C658A6F-1921-4CB3-8E27-BAF12B511C8C}"/>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932147" cy="1271370"/>
                      </a:xfrm>
                      <a:prstGeom prst="line">
                        <a:avLst/>
                      </a:prstGeom>
                      <a:ln w="762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23F16DC" id="Straight Connector 18" o:spid="_x0000_s1026" style="position:absolute;flip:x;z-index:251662336;visibility:visible;mso-wrap-style:square;mso-wrap-distance-left:9pt;mso-wrap-distance-top:0;mso-wrap-distance-right:9pt;mso-wrap-distance-bottom:0;mso-position-horizontal:absolute;mso-position-horizontal-relative:text;mso-position-vertical:absolute;mso-position-vertical-relative:text" from="-52.05pt,-50.15pt" to="21.35pt,4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" strokecolor="white [3212]" strokeweight="6pt">
              <v:stroke joinstyle="miter"/>
              <o:lock v:ext="edit" shapetype="f"/>
            </v:line>
          </w:pict>
        </mc:Fallback>
      </mc:AlternateContent>
    </w:r>
    <w:r w:rsidR="00675F7F" w:rsidRPr="00675F7F">
      <w:rPr>
        <w:noProof/>
      </w:rPr>
      <mc:AlternateContent>
        <mc:Choice Requires="wps">
          <w:drawing>
            <wp:anchor distT="0" distB="0" distL="114300" distR="114300" simplePos="0" relativeHeight="251659264" behindDoc="0" locked="0" layoutInCell="1" allowOverlap="1" wp14:anchorId="0528CCA0" wp14:editId="093EB9F2">
              <wp:simplePos x="0" y="0"/>
              <wp:positionH relativeFrom="column">
                <wp:posOffset>-2460081</wp:posOffset>
              </wp:positionH>
              <wp:positionV relativeFrom="paragraph">
                <wp:posOffset>-478790</wp:posOffset>
              </wp:positionV>
              <wp:extent cx="10816590" cy="777875"/>
              <wp:effectExtent l="0" t="0" r="22860" b="22225"/>
              <wp:wrapSquare wrapText="bothSides"/>
              <wp:docPr id="12" name="Rectangle 3">
                <a:extLst xmlns:a="http://schemas.openxmlformats.org/drawingml/2006/main">
                  <a:ext uri="{FF2B5EF4-FFF2-40B4-BE49-F238E27FC236}">
                    <a16:creationId xmlns:a16="http://schemas.microsoft.com/office/drawing/2014/main" id="{5B6E7E1C-0904-4225-A67D-2461BA371B79}"/>
                  </a:ext>
                </a:extLst>
              </wp:docPr>
              <wp:cNvGraphicFramePr/>
              <a:graphic xmlns:a="http://schemas.openxmlformats.org/drawingml/2006/main">
                <a:graphicData uri="http://schemas.microsoft.com/office/word/2010/wordprocessingShape">
                  <wps:wsp>
                    <wps:cNvSpPr/>
                    <wps:spPr>
                      <a:xfrm>
                        <a:off x="0" y="0"/>
                        <a:ext cx="10816590" cy="777875"/>
                      </a:xfrm>
                      <a:custGeom>
                        <a:avLst/>
                        <a:gdLst>
                          <a:gd name="connsiteX0" fmla="*/ 0 w 11887200"/>
                          <a:gd name="connsiteY0" fmla="*/ 0 h 905164"/>
                          <a:gd name="connsiteX1" fmla="*/ 11887200 w 11887200"/>
                          <a:gd name="connsiteY1" fmla="*/ 0 h 905164"/>
                          <a:gd name="connsiteX2" fmla="*/ 11887200 w 11887200"/>
                          <a:gd name="connsiteY2" fmla="*/ 905164 h 905164"/>
                          <a:gd name="connsiteX3" fmla="*/ 0 w 11887200"/>
                          <a:gd name="connsiteY3" fmla="*/ 905164 h 905164"/>
                          <a:gd name="connsiteX4" fmla="*/ 0 w 11887200"/>
                          <a:gd name="connsiteY4" fmla="*/ 0 h 905164"/>
                          <a:gd name="connsiteX0" fmla="*/ 0 w 11887200"/>
                          <a:gd name="connsiteY0" fmla="*/ 0 h 905164"/>
                          <a:gd name="connsiteX1" fmla="*/ 11887200 w 11887200"/>
                          <a:gd name="connsiteY1" fmla="*/ 0 h 905164"/>
                          <a:gd name="connsiteX2" fmla="*/ 11887200 w 11887200"/>
                          <a:gd name="connsiteY2" fmla="*/ 905164 h 905164"/>
                          <a:gd name="connsiteX3" fmla="*/ 0 w 11887200"/>
                          <a:gd name="connsiteY3" fmla="*/ 905164 h 905164"/>
                          <a:gd name="connsiteX4" fmla="*/ 0 w 11887200"/>
                          <a:gd name="connsiteY4" fmla="*/ 0 h 905164"/>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1887200" h="905164">
                            <a:moveTo>
                              <a:pt x="0" y="0"/>
                            </a:moveTo>
                            <a:lnTo>
                              <a:pt x="11887200" y="0"/>
                            </a:lnTo>
                            <a:lnTo>
                              <a:pt x="11887200" y="905164"/>
                            </a:lnTo>
                            <a:lnTo>
                              <a:pt x="0" y="905164"/>
                            </a:lnTo>
                            <a:lnTo>
                              <a:pt x="0" y="0"/>
                            </a:lnTo>
                            <a:close/>
                          </a:path>
                        </a:pathLst>
                      </a:custGeom>
                      <a:blipFill dpi="0" rotWithShape="1">
                        <a:blip r:embed="rId2">
                          <a:extLst>
                            <a:ext uri="{28A0092B-C50C-407E-A947-70E740481C1C}">
                              <a14:useLocalDpi xmlns:a14="http://schemas.microsoft.com/office/drawing/2010/main" val="0"/>
                            </a:ext>
                            <a:ext uri="{837473B0-CC2E-450A-ABE3-18F120FF3D39}">
                              <a1611:picAttrSrcUrl xmlns:a1611="http://schemas.microsoft.com/office/drawing/2016/11/main" r:id="rId3"/>
                            </a:ext>
                          </a:extLst>
                        </a:blip>
                        <a:srcRect/>
                        <a:stretch>
                          <a:fillRect/>
                        </a:stretch>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F8B7A7" id="Rectangle 3" o:spid="_x0000_s1026" style="position:absolute;margin-left:-193.7pt;margin-top:-37.7pt;width:851.7pt;height:61.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1887200,905164" o:gfxdata="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" path="m,l11887200,r,905164l,905164,,xe" strokecolor="#1f3763 [1604]" strokeweight="1pt">
              <v:fill r:id="rId4" o:title="" recolor="t" rotate="t" type="frame"/>
              <v:stroke joinstyle="miter"/>
              <v:path arrowok="t" o:connecttype="custom" o:connectlocs="0,0;10816590,0;10816590,777875;0,777875;0,0" o:connectangles="0,0,0,0,0"/>
              <w10:wrap type="square"/>
            </v:shape>
          </w:pict>
        </mc:Fallback>
      </mc:AlternateContent>
    </w:r>
  </w:p>
  <w:p w14:paraId="300D20E1" w14:textId="77777777" w:rsidR="00675F7F" w:rsidRDefault="00675F7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BF44CE"/>
    <w:multiLevelType w:val="hybridMultilevel"/>
    <w:tmpl w:val="C8F6FE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FD5724B"/>
    <w:multiLevelType w:val="hybridMultilevel"/>
    <w:tmpl w:val="02F612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26EB"/>
    <w:rsid w:val="003E76FA"/>
    <w:rsid w:val="0047327E"/>
    <w:rsid w:val="00510A4A"/>
    <w:rsid w:val="00675F7F"/>
    <w:rsid w:val="007307F2"/>
    <w:rsid w:val="008415DE"/>
    <w:rsid w:val="00854198"/>
    <w:rsid w:val="00A46BE9"/>
    <w:rsid w:val="00B659FF"/>
    <w:rsid w:val="00D80370"/>
    <w:rsid w:val="00E726EB"/>
    <w:rsid w:val="00F4279F"/>
    <w:rsid w:val="00F91F2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B20BAE"/>
  <w15:chartTrackingRefBased/>
  <w15:docId w15:val="{FD822DEF-76BB-4C46-A5BE-17AF6F8517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726EB"/>
  </w:style>
  <w:style w:type="paragraph" w:styleId="Heading1">
    <w:name w:val="heading 1"/>
    <w:basedOn w:val="Normal"/>
    <w:next w:val="Normal"/>
    <w:link w:val="Heading1Char"/>
    <w:uiPriority w:val="9"/>
    <w:qFormat/>
    <w:rsid w:val="00675F7F"/>
    <w:pPr>
      <w:keepNext/>
      <w:keepLines/>
      <w:spacing w:before="240" w:after="0"/>
      <w:outlineLvl w:val="0"/>
    </w:pPr>
    <w:rPr>
      <w:rFonts w:ascii="Cambria" w:eastAsiaTheme="majorEastAsia" w:hAnsi="Cambria" w:cstheme="majorBidi"/>
      <w:color w:val="B32031"/>
      <w:sz w:val="36"/>
      <w:szCs w:val="32"/>
    </w:rPr>
  </w:style>
  <w:style w:type="paragraph" w:styleId="Heading2">
    <w:name w:val="heading 2"/>
    <w:basedOn w:val="Normal"/>
    <w:next w:val="Normal"/>
    <w:link w:val="Heading2Char"/>
    <w:uiPriority w:val="9"/>
    <w:semiHidden/>
    <w:unhideWhenUsed/>
    <w:qFormat/>
    <w:rsid w:val="00675F7F"/>
    <w:pPr>
      <w:keepNext/>
      <w:keepLines/>
      <w:spacing w:before="40" w:after="0"/>
      <w:outlineLvl w:val="1"/>
    </w:pPr>
    <w:rPr>
      <w:rFonts w:ascii="Cambria" w:eastAsiaTheme="majorEastAsia" w:hAnsi="Cambria" w:cstheme="majorBidi"/>
      <w:b/>
      <w:color w:val="000000" w:themeColor="text1"/>
      <w:sz w:val="28"/>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75F7F"/>
    <w:pPr>
      <w:tabs>
        <w:tab w:val="center" w:pos="4680"/>
        <w:tab w:val="right" w:pos="9360"/>
      </w:tabs>
      <w:spacing w:after="0" w:line="240" w:lineRule="auto"/>
    </w:pPr>
    <w:rPr>
      <w:rFonts w:ascii="Cambria" w:hAnsi="Cambria"/>
      <w:sz w:val="24"/>
    </w:rPr>
  </w:style>
  <w:style w:type="character" w:customStyle="1" w:styleId="HeaderChar">
    <w:name w:val="Header Char"/>
    <w:basedOn w:val="DefaultParagraphFont"/>
    <w:link w:val="Header"/>
    <w:uiPriority w:val="99"/>
    <w:rsid w:val="00675F7F"/>
  </w:style>
  <w:style w:type="paragraph" w:styleId="Footer">
    <w:name w:val="footer"/>
    <w:basedOn w:val="Normal"/>
    <w:link w:val="FooterChar"/>
    <w:uiPriority w:val="99"/>
    <w:unhideWhenUsed/>
    <w:rsid w:val="00675F7F"/>
    <w:pPr>
      <w:tabs>
        <w:tab w:val="center" w:pos="4680"/>
        <w:tab w:val="right" w:pos="9360"/>
      </w:tabs>
      <w:spacing w:after="0" w:line="240" w:lineRule="auto"/>
    </w:pPr>
    <w:rPr>
      <w:rFonts w:ascii="Cambria" w:hAnsi="Cambria"/>
      <w:sz w:val="24"/>
    </w:rPr>
  </w:style>
  <w:style w:type="character" w:customStyle="1" w:styleId="FooterChar">
    <w:name w:val="Footer Char"/>
    <w:basedOn w:val="DefaultParagraphFont"/>
    <w:link w:val="Footer"/>
    <w:uiPriority w:val="99"/>
    <w:rsid w:val="00675F7F"/>
  </w:style>
  <w:style w:type="character" w:customStyle="1" w:styleId="Heading1Char">
    <w:name w:val="Heading 1 Char"/>
    <w:basedOn w:val="DefaultParagraphFont"/>
    <w:link w:val="Heading1"/>
    <w:uiPriority w:val="9"/>
    <w:rsid w:val="00675F7F"/>
    <w:rPr>
      <w:rFonts w:ascii="Cambria" w:eastAsiaTheme="majorEastAsia" w:hAnsi="Cambria" w:cstheme="majorBidi"/>
      <w:color w:val="B32031"/>
      <w:sz w:val="36"/>
      <w:szCs w:val="32"/>
    </w:rPr>
  </w:style>
  <w:style w:type="character" w:customStyle="1" w:styleId="Heading2Char">
    <w:name w:val="Heading 2 Char"/>
    <w:basedOn w:val="DefaultParagraphFont"/>
    <w:link w:val="Heading2"/>
    <w:uiPriority w:val="9"/>
    <w:semiHidden/>
    <w:rsid w:val="00675F7F"/>
    <w:rPr>
      <w:rFonts w:ascii="Cambria" w:eastAsiaTheme="majorEastAsia" w:hAnsi="Cambria" w:cstheme="majorBidi"/>
      <w:b/>
      <w:color w:val="000000" w:themeColor="text1"/>
      <w:sz w:val="28"/>
      <w:szCs w:val="26"/>
    </w:rPr>
  </w:style>
  <w:style w:type="paragraph" w:styleId="ListParagraph">
    <w:name w:val="List Paragraph"/>
    <w:basedOn w:val="Normal"/>
    <w:uiPriority w:val="34"/>
    <w:qFormat/>
    <w:rsid w:val="00E726E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_rels/footer1.xml.rels><?xml version="1.0" encoding="UTF-8" standalone="yes"?>
<Relationships xmlns="http://schemas.openxmlformats.org/package/2006/relationships"><Relationship Id="rId3" Type="http://schemas.openxmlformats.org/officeDocument/2006/relationships/image" Target="media/image3.jpeg"/><Relationship Id="rId2" Type="http://schemas.openxmlformats.org/officeDocument/2006/relationships/hyperlink" Target="https://flickr.com/photos/shortformvideo/6553628169" TargetMode="External"/><Relationship Id="rId1" Type="http://schemas.openxmlformats.org/officeDocument/2006/relationships/image" Target="media/image15.jpg&amp;ehk=o5GL1Yd5zqDkU1FTi"/></Relationships>
</file>

<file path=word/_rels/header1.xml.rels><?xml version="1.0" encoding="UTF-8" standalone="yes"?>
<Relationships xmlns="http://schemas.openxmlformats.org/package/2006/relationships"><Relationship Id="rId3" Type="http://schemas.openxmlformats.org/officeDocument/2006/relationships/hyperlink" Target="https://flickr.com/photos/shortformvideo/6553628169" TargetMode="External"/><Relationship Id="rId2" Type="http://schemas.openxmlformats.org/officeDocument/2006/relationships/image" Target="media/image15.jpg&amp;ehk=o5GL1Yd5zqDkU1FTi"/><Relationship Id="rId1" Type="http://schemas.openxmlformats.org/officeDocument/2006/relationships/image" Target="media/image14.png"/><Relationship Id="rId4" Type="http://schemas.openxmlformats.org/officeDocument/2006/relationships/image" Target="media/image3.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ristan\Documents\Subversion\220e\Team\221e%20Word%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221e Word Template</Template>
  <TotalTime>145</TotalTime>
  <Pages>5</Pages>
  <Words>304</Words>
  <Characters>1737</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Tristan</dc:creator>
  <cp:keywords/>
  <dc:description/>
  <cp:lastModifiedBy>Alexander Kofman</cp:lastModifiedBy>
  <cp:revision>2</cp:revision>
  <cp:lastPrinted>2021-06-04T01:49:00Z</cp:lastPrinted>
  <dcterms:created xsi:type="dcterms:W3CDTF">2021-03-14T21:53:00Z</dcterms:created>
  <dcterms:modified xsi:type="dcterms:W3CDTF">2021-06-04T02:35:00Z</dcterms:modified>
</cp:coreProperties>
</file>